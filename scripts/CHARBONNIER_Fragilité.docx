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623C5" w14:textId="70A9D86D" w:rsidR="00F15BF2" w:rsidRDefault="00811726" w:rsidP="00F15BF2">
      <w:pPr>
        <w:pStyle w:val="LKTexte0"/>
        <w:ind w:firstLine="0"/>
        <w:jc w:val="center"/>
        <w:rPr>
          <w:rStyle w:val="LKTexteCaractre"/>
        </w:rPr>
      </w:pPr>
      <w:r>
        <w:rPr>
          <w:rStyle w:val="LKTexteCaractre"/>
        </w:rPr>
        <w:t>« </w:t>
      </w:r>
      <w:r w:rsidR="00F15BF2" w:rsidRPr="00F15BF2">
        <w:rPr>
          <w:rStyle w:val="LKTexteCaractre"/>
          <w:smallCaps/>
        </w:rPr>
        <w:t>Résolution</w:t>
      </w:r>
      <w:r w:rsidR="00F15BF2">
        <w:rPr>
          <w:rStyle w:val="LKTexteCaractre"/>
        </w:rPr>
        <w:t xml:space="preserve"> </w:t>
      </w:r>
      <w:r w:rsidR="00F15BF2" w:rsidRPr="00F15BF2">
        <w:rPr>
          <w:rStyle w:val="LKTexteCaractre"/>
        </w:rPr>
        <w:t>18</w:t>
      </w:r>
      <w:r w:rsidR="00F15BF2">
        <w:rPr>
          <w:rStyle w:val="LKTexteCaractre"/>
        </w:rPr>
        <w:t> </w:t>
      </w:r>
    </w:p>
    <w:p w14:paraId="25FF8CD4" w14:textId="77777777" w:rsidR="00F15BF2" w:rsidRDefault="00F15BF2" w:rsidP="00F15BF2">
      <w:pPr>
        <w:pStyle w:val="LKTexte0"/>
        <w:ind w:firstLine="0"/>
        <w:jc w:val="center"/>
        <w:rPr>
          <w:rStyle w:val="LKTexteCaractre"/>
        </w:rPr>
      </w:pPr>
    </w:p>
    <w:p w14:paraId="7EE4EE87" w14:textId="4F771222" w:rsidR="00F15BF2" w:rsidRPr="00F15BF2" w:rsidRDefault="00F15BF2" w:rsidP="00F15BF2">
      <w:pPr>
        <w:pStyle w:val="LKTexte0"/>
        <w:ind w:firstLine="0"/>
        <w:jc w:val="center"/>
        <w:rPr>
          <w:rStyle w:val="LKTexteCaractre"/>
          <w:b/>
          <w:bCs/>
        </w:rPr>
      </w:pPr>
      <w:r w:rsidRPr="00F15BF2">
        <w:rPr>
          <w:rStyle w:val="LKTexteCaractre"/>
          <w:b/>
          <w:bCs/>
        </w:rPr>
        <w:t>FRAGILITÉ</w:t>
      </w:r>
    </w:p>
    <w:p w14:paraId="0B5BB622" w14:textId="77777777" w:rsidR="00F15BF2" w:rsidRDefault="00F15BF2" w:rsidP="00F15BF2">
      <w:pPr>
        <w:pStyle w:val="LKTexte0"/>
        <w:rPr>
          <w:rStyle w:val="LKTexteCaractre"/>
          <w:i/>
          <w:iCs/>
        </w:rPr>
      </w:pPr>
    </w:p>
    <w:p w14:paraId="2F9FACE7" w14:textId="75F9541D" w:rsidR="00F15BF2" w:rsidRPr="00F15BF2" w:rsidRDefault="00F15BF2" w:rsidP="00F15BF2">
      <w:pPr>
        <w:pStyle w:val="LKTexte0"/>
        <w:rPr>
          <w:rStyle w:val="LKTexteCaractre"/>
          <w:i/>
          <w:iCs/>
        </w:rPr>
      </w:pPr>
      <w:r w:rsidRPr="00F15BF2">
        <w:rPr>
          <w:rStyle w:val="LKTexteCaractre"/>
          <w:i/>
          <w:iCs/>
        </w:rPr>
        <w:t>Je suis fragile lorsque je crains la remise en cause, non par lâcheté, mais par impuissance objective</w:t>
      </w:r>
      <w:r w:rsidR="00811726">
        <w:rPr>
          <w:rStyle w:val="LKTexteCaractre"/>
          <w:i/>
          <w:iCs/>
        </w:rPr>
        <w:t> :</w:t>
      </w:r>
      <w:r w:rsidRPr="00F15BF2">
        <w:rPr>
          <w:rStyle w:val="LKTexteCaractre"/>
          <w:i/>
          <w:iCs/>
        </w:rPr>
        <w:t xml:space="preserve"> je risque vraiment gros. La fragilité n</w:t>
      </w:r>
      <w:r w:rsidR="00811726">
        <w:rPr>
          <w:rStyle w:val="LKTexteCaractre"/>
          <w:i/>
          <w:iCs/>
        </w:rPr>
        <w:t>’</w:t>
      </w:r>
      <w:r w:rsidRPr="00F15BF2">
        <w:rPr>
          <w:rStyle w:val="LKTexteCaractre"/>
          <w:i/>
          <w:iCs/>
        </w:rPr>
        <w:t>est pas la sensibilité, elle induit même une insensibilité</w:t>
      </w:r>
      <w:r w:rsidR="00811726">
        <w:rPr>
          <w:rStyle w:val="LKTexteCaractre"/>
          <w:i/>
          <w:iCs/>
        </w:rPr>
        <w:t> :</w:t>
      </w:r>
      <w:r w:rsidRPr="00F15BF2">
        <w:rPr>
          <w:rStyle w:val="LKTexteCaractre"/>
          <w:i/>
          <w:iCs/>
        </w:rPr>
        <w:t xml:space="preserve"> tant de choses qu</w:t>
      </w:r>
      <w:r w:rsidR="00811726">
        <w:rPr>
          <w:rStyle w:val="LKTexteCaractre"/>
          <w:i/>
          <w:iCs/>
        </w:rPr>
        <w:t>’</w:t>
      </w:r>
      <w:r w:rsidRPr="00F15BF2">
        <w:rPr>
          <w:rStyle w:val="LKTexteCaractre"/>
          <w:i/>
          <w:iCs/>
        </w:rPr>
        <w:t>on ne peut plus sentir ou entendre parce que ça fait trop mal.</w:t>
      </w:r>
    </w:p>
    <w:p w14:paraId="2867C3EF" w14:textId="77777777" w:rsidR="00F15BF2" w:rsidRPr="00F15BF2" w:rsidRDefault="00F15BF2" w:rsidP="00F15BF2">
      <w:pPr>
        <w:pStyle w:val="LKTexte0"/>
        <w:rPr>
          <w:rStyle w:val="LKTexteCaractre"/>
        </w:rPr>
      </w:pPr>
    </w:p>
    <w:p w14:paraId="1BB8D723" w14:textId="2C6CEE0A" w:rsidR="00F15BF2" w:rsidRPr="00F15BF2" w:rsidRDefault="00F15BF2" w:rsidP="00F15BF2">
      <w:pPr>
        <w:pStyle w:val="LKTexte0"/>
        <w:rPr>
          <w:rStyle w:val="LKTexteCaractre"/>
        </w:rPr>
      </w:pPr>
      <w:r w:rsidRPr="00F15BF2">
        <w:rPr>
          <w:rStyle w:val="LKTexteCaractre"/>
        </w:rPr>
        <w:t>Écorché par la vie, je n</w:t>
      </w:r>
      <w:r w:rsidR="00811726">
        <w:rPr>
          <w:rStyle w:val="LKTexteCaractre"/>
        </w:rPr>
        <w:t>’</w:t>
      </w:r>
      <w:r w:rsidRPr="00F15BF2">
        <w:rPr>
          <w:rStyle w:val="LKTexteCaractre"/>
        </w:rPr>
        <w:t>ai plus cette peau qui permet le contact avec le monde. Sans peau, je suis trop à vif pour toucher et être touché par le monde</w:t>
      </w:r>
      <w:r w:rsidR="00811726">
        <w:rPr>
          <w:rStyle w:val="LKTexteCaractre"/>
        </w:rPr>
        <w:t> :</w:t>
      </w:r>
      <w:r w:rsidRPr="00F15BF2">
        <w:rPr>
          <w:rStyle w:val="LKTexteCaractre"/>
        </w:rPr>
        <w:t xml:space="preserve"> </w:t>
      </w:r>
      <w:r w:rsidR="00811726">
        <w:rPr>
          <w:rStyle w:val="LKTexteCaractre"/>
        </w:rPr>
        <w:t>« </w:t>
      </w:r>
      <w:r w:rsidRPr="00F15BF2">
        <w:rPr>
          <w:rStyle w:val="LKTexteCaractre"/>
        </w:rPr>
        <w:t xml:space="preserve">tendre, </w:t>
      </w:r>
      <w:proofErr w:type="spellStart"/>
      <w:r w:rsidRPr="00F15BF2">
        <w:rPr>
          <w:rStyle w:val="LKTexteCaractre"/>
        </w:rPr>
        <w:t>effondrable</w:t>
      </w:r>
      <w:proofErr w:type="spellEnd"/>
      <w:r w:rsidRPr="00F15BF2">
        <w:rPr>
          <w:rStyle w:val="LKTexteCaractre"/>
        </w:rPr>
        <w:t>, comme la fibre de certains bois</w:t>
      </w:r>
      <w:r w:rsidR="00811726">
        <w:rPr>
          <w:rStyle w:val="LKTexteCaractre"/>
        </w:rPr>
        <w:t> »</w:t>
      </w:r>
      <w:r>
        <w:rPr>
          <w:rStyle w:val="Appelnotedebasdep"/>
        </w:rPr>
        <w:footnoteReference w:id="1"/>
      </w:r>
      <w:r w:rsidRPr="00F15BF2">
        <w:rPr>
          <w:rStyle w:val="LKTexteCaractre"/>
        </w:rPr>
        <w:t>, écrit magnifiquement Barthes. C</w:t>
      </w:r>
      <w:r w:rsidR="00811726">
        <w:rPr>
          <w:rStyle w:val="LKTexteCaractre"/>
        </w:rPr>
        <w:t>’</w:t>
      </w:r>
      <w:r w:rsidRPr="00F15BF2">
        <w:rPr>
          <w:rStyle w:val="LKTexteCaractre"/>
        </w:rPr>
        <w:t>est le rôle de l</w:t>
      </w:r>
      <w:r w:rsidR="00811726">
        <w:rPr>
          <w:rStyle w:val="LKTexteCaractre"/>
        </w:rPr>
        <w:t>’</w:t>
      </w:r>
      <w:r w:rsidRPr="00F15BF2">
        <w:rPr>
          <w:rStyle w:val="LKTexteCaractre"/>
        </w:rPr>
        <w:t>amour de permettre d</w:t>
      </w:r>
      <w:r w:rsidR="00811726">
        <w:rPr>
          <w:rStyle w:val="LKTexteCaractre"/>
        </w:rPr>
        <w:t>’</w:t>
      </w:r>
      <w:r w:rsidRPr="00F15BF2">
        <w:rPr>
          <w:rStyle w:val="LKTexteCaractre"/>
        </w:rPr>
        <w:t>être à nouveau touché. L</w:t>
      </w:r>
      <w:r w:rsidR="00811726">
        <w:rPr>
          <w:rStyle w:val="LKTexteCaractre"/>
        </w:rPr>
        <w:t>’</w:t>
      </w:r>
      <w:r w:rsidRPr="00F15BF2">
        <w:rPr>
          <w:rStyle w:val="LKTexteCaractre"/>
        </w:rPr>
        <w:t xml:space="preserve">amour </w:t>
      </w:r>
      <w:r w:rsidRPr="00F15BF2">
        <w:rPr>
          <w:rStyle w:val="LKTexteCaractre"/>
          <w:i/>
          <w:iCs/>
        </w:rPr>
        <w:t>recouvre</w:t>
      </w:r>
      <w:r w:rsidRPr="00F15BF2">
        <w:rPr>
          <w:rStyle w:val="LKTexteCaractre"/>
        </w:rPr>
        <w:t xml:space="preserve"> non pour isoler mais pour recréer l</w:t>
      </w:r>
      <w:r w:rsidR="00811726">
        <w:rPr>
          <w:rStyle w:val="LKTexteCaractre"/>
        </w:rPr>
        <w:t>’</w:t>
      </w:r>
      <w:r w:rsidRPr="00F15BF2">
        <w:rPr>
          <w:rStyle w:val="LKTexteCaractre"/>
        </w:rPr>
        <w:t>épiderme qui forme la surface de rencontre entre deux milieux.</w:t>
      </w:r>
    </w:p>
    <w:p w14:paraId="1D221C8E" w14:textId="529E9AF1" w:rsidR="00F15BF2" w:rsidRPr="00F15BF2" w:rsidRDefault="00F15BF2" w:rsidP="00F15BF2">
      <w:pPr>
        <w:pStyle w:val="LKTexte0"/>
        <w:rPr>
          <w:rStyle w:val="LKTexteCaractre"/>
        </w:rPr>
      </w:pPr>
      <w:r w:rsidRPr="00F15BF2">
        <w:rPr>
          <w:rStyle w:val="LKTexteCaractre"/>
        </w:rPr>
        <w:t>Le problème se pose à partir de ce paradoxe</w:t>
      </w:r>
      <w:r w:rsidR="00811726">
        <w:rPr>
          <w:rStyle w:val="LKTexteCaractre"/>
        </w:rPr>
        <w:t> :</w:t>
      </w:r>
      <w:r w:rsidRPr="00F15BF2">
        <w:rPr>
          <w:rStyle w:val="LKTexteCaractre"/>
        </w:rPr>
        <w:t xml:space="preserve"> l</w:t>
      </w:r>
      <w:r w:rsidR="00811726">
        <w:rPr>
          <w:rStyle w:val="LKTexteCaractre"/>
        </w:rPr>
        <w:t>’</w:t>
      </w:r>
      <w:r w:rsidRPr="00F15BF2">
        <w:rPr>
          <w:rStyle w:val="LKTexteCaractre"/>
        </w:rPr>
        <w:t>écorché vif ne supporte plus d</w:t>
      </w:r>
      <w:r w:rsidR="00811726">
        <w:rPr>
          <w:rStyle w:val="LKTexteCaractre"/>
        </w:rPr>
        <w:t>’</w:t>
      </w:r>
      <w:r w:rsidRPr="00F15BF2">
        <w:rPr>
          <w:rStyle w:val="LKTexteCaractre"/>
        </w:rPr>
        <w:t>être touché, dès lors comment peut-il être atteint par l</w:t>
      </w:r>
      <w:r w:rsidR="00811726">
        <w:rPr>
          <w:rStyle w:val="LKTexteCaractre"/>
        </w:rPr>
        <w:t>’</w:t>
      </w:r>
      <w:r w:rsidRPr="00F15BF2">
        <w:rPr>
          <w:rStyle w:val="LKTexteCaractre"/>
        </w:rPr>
        <w:t>amour de l</w:t>
      </w:r>
      <w:r w:rsidR="00811726">
        <w:rPr>
          <w:rStyle w:val="LKTexteCaractre"/>
        </w:rPr>
        <w:t>’</w:t>
      </w:r>
      <w:r w:rsidRPr="00F15BF2">
        <w:rPr>
          <w:rStyle w:val="LKTexteCaractre"/>
        </w:rPr>
        <w:t>autre</w:t>
      </w:r>
      <w:r w:rsidR="00811726">
        <w:rPr>
          <w:rStyle w:val="LKTexteCaractre"/>
        </w:rPr>
        <w:t> ?</w:t>
      </w:r>
      <w:r w:rsidRPr="00F15BF2">
        <w:rPr>
          <w:rStyle w:val="LKTexteCaractre"/>
        </w:rPr>
        <w:t xml:space="preserve"> Pourtant, quoi d</w:t>
      </w:r>
      <w:r w:rsidR="00811726">
        <w:rPr>
          <w:rStyle w:val="LKTexteCaractre"/>
        </w:rPr>
        <w:t>’</w:t>
      </w:r>
      <w:r w:rsidRPr="00F15BF2">
        <w:rPr>
          <w:rStyle w:val="LKTexteCaractre"/>
        </w:rPr>
        <w:t>autre que l</w:t>
      </w:r>
      <w:r w:rsidR="00811726">
        <w:rPr>
          <w:rStyle w:val="LKTexteCaractre"/>
        </w:rPr>
        <w:t>’</w:t>
      </w:r>
      <w:r w:rsidRPr="00F15BF2">
        <w:rPr>
          <w:rStyle w:val="LKTexteCaractre"/>
        </w:rPr>
        <w:t>amour pourrait le sauver de son devenir fragile qui l</w:t>
      </w:r>
      <w:r w:rsidR="00811726">
        <w:rPr>
          <w:rStyle w:val="LKTexteCaractre"/>
        </w:rPr>
        <w:t>’</w:t>
      </w:r>
      <w:r w:rsidRPr="00F15BF2">
        <w:rPr>
          <w:rStyle w:val="LKTexteCaractre"/>
        </w:rPr>
        <w:t>isole un peu plus des possibilités de rencontre</w:t>
      </w:r>
      <w:r w:rsidR="00811726">
        <w:rPr>
          <w:rStyle w:val="LKTexteCaractre"/>
        </w:rPr>
        <w:t> ?</w:t>
      </w:r>
    </w:p>
    <w:p w14:paraId="6DEA56A2" w14:textId="752B7787" w:rsidR="00F15BF2" w:rsidRDefault="00F15BF2" w:rsidP="00F15BF2">
      <w:pPr>
        <w:pStyle w:val="LKTexte0"/>
        <w:rPr>
          <w:rStyle w:val="LKTexteCaractre"/>
        </w:rPr>
      </w:pPr>
      <w:r w:rsidRPr="00F15BF2">
        <w:rPr>
          <w:rStyle w:val="LKTexteCaractre"/>
        </w:rPr>
        <w:t>Quand je n</w:t>
      </w:r>
      <w:r w:rsidR="00811726">
        <w:rPr>
          <w:rStyle w:val="LKTexteCaractre"/>
        </w:rPr>
        <w:t>’</w:t>
      </w:r>
      <w:r w:rsidRPr="00F15BF2">
        <w:rPr>
          <w:rStyle w:val="LKTexteCaractre"/>
        </w:rPr>
        <w:t>ai plus aucune puissance en moi, quand je ne dispose plus des ressources suffisantes pour m</w:t>
      </w:r>
      <w:r w:rsidR="00811726">
        <w:rPr>
          <w:rStyle w:val="LKTexteCaractre"/>
        </w:rPr>
        <w:t>’</w:t>
      </w:r>
      <w:r w:rsidRPr="00F15BF2">
        <w:rPr>
          <w:rStyle w:val="LKTexteCaractre"/>
        </w:rPr>
        <w:t xml:space="preserve">en sortir seul, seule la rencontre peut me sauver. Lorsque je ne peux plus me construire par mes propres forces, il reste la délicatesse de celui qui saura me toucher comme il faut </w:t>
      </w:r>
      <w:r>
        <w:rPr>
          <w:rStyle w:val="LKTexteCaractre"/>
        </w:rPr>
        <w:t>–</w:t>
      </w:r>
      <w:r w:rsidRPr="00F15BF2">
        <w:rPr>
          <w:rStyle w:val="LKTexteCaractre"/>
        </w:rPr>
        <w:t xml:space="preserve"> sa sensibilité m</w:t>
      </w:r>
      <w:r w:rsidR="00811726">
        <w:rPr>
          <w:rStyle w:val="LKTexteCaractre"/>
        </w:rPr>
        <w:t>’</w:t>
      </w:r>
      <w:r w:rsidRPr="00F15BF2">
        <w:rPr>
          <w:rStyle w:val="LKTexteCaractre"/>
        </w:rPr>
        <w:t>effleure sans me blesser. L</w:t>
      </w:r>
      <w:r w:rsidR="00811726">
        <w:rPr>
          <w:rStyle w:val="LKTexteCaractre"/>
        </w:rPr>
        <w:t>’</w:t>
      </w:r>
      <w:r w:rsidRPr="00F15BF2">
        <w:rPr>
          <w:rStyle w:val="LKTexteCaractre"/>
        </w:rPr>
        <w:t>aimant pourra me redonner, si peu que ce soit, des ressources pour réintroduire un peu de joie quelque part, un peu de force de continuer à rencontrer le monde. L</w:t>
      </w:r>
      <w:r w:rsidR="00811726">
        <w:rPr>
          <w:rStyle w:val="LKTexteCaractre"/>
        </w:rPr>
        <w:t>’</w:t>
      </w:r>
      <w:r w:rsidRPr="00F15BF2">
        <w:rPr>
          <w:rStyle w:val="LKTexteCaractre"/>
        </w:rPr>
        <w:t>autre, parce qu</w:t>
      </w:r>
      <w:r w:rsidR="00811726">
        <w:rPr>
          <w:rStyle w:val="LKTexteCaractre"/>
        </w:rPr>
        <w:t>’</w:t>
      </w:r>
      <w:r w:rsidRPr="00F15BF2">
        <w:rPr>
          <w:rStyle w:val="LKTexteCaractre"/>
        </w:rPr>
        <w:t>il m</w:t>
      </w:r>
      <w:r w:rsidR="00811726">
        <w:rPr>
          <w:rStyle w:val="LKTexteCaractre"/>
        </w:rPr>
        <w:t>’</w:t>
      </w:r>
      <w:r w:rsidRPr="00F15BF2">
        <w:rPr>
          <w:rStyle w:val="LKTexteCaractre"/>
        </w:rPr>
        <w:t>aime, me réintroduit au monde lorsque plus rien ni personne n</w:t>
      </w:r>
      <w:r w:rsidR="00811726">
        <w:rPr>
          <w:rStyle w:val="LKTexteCaractre"/>
        </w:rPr>
        <w:t>’</w:t>
      </w:r>
      <w:r w:rsidRPr="00F15BF2">
        <w:rPr>
          <w:rStyle w:val="LKTexteCaractre"/>
        </w:rPr>
        <w:t>avait cette politesse vitale à mon égard. J</w:t>
      </w:r>
      <w:r w:rsidR="00811726">
        <w:rPr>
          <w:rStyle w:val="LKTexteCaractre"/>
        </w:rPr>
        <w:t>’</w:t>
      </w:r>
      <w:r w:rsidRPr="00F15BF2">
        <w:rPr>
          <w:rStyle w:val="LKTexteCaractre"/>
        </w:rPr>
        <w:t>étais devenu exigeant malgré moi, non pas par mauvaise volonté ou caprice, mais parce que ma peau était en jeu, parce que tout me blessait. Et les bonnes intentions d</w:t>
      </w:r>
      <w:r w:rsidR="00811726">
        <w:rPr>
          <w:rStyle w:val="LKTexteCaractre"/>
        </w:rPr>
        <w:t>’</w:t>
      </w:r>
      <w:r w:rsidRPr="00F15BF2">
        <w:rPr>
          <w:rStyle w:val="LKTexteCaractre"/>
        </w:rPr>
        <w:t>autrui ne suffisaient point. Seul celui qui aimait suffisamment a su aller me chercher là où les autres n</w:t>
      </w:r>
      <w:r w:rsidR="00811726">
        <w:rPr>
          <w:rStyle w:val="LKTexteCaractre"/>
        </w:rPr>
        <w:t>’</w:t>
      </w:r>
      <w:r w:rsidRPr="00F15BF2">
        <w:rPr>
          <w:rStyle w:val="LKTexteCaractre"/>
        </w:rPr>
        <w:t>en avaient ni la force ni la sensibilité. Ces autres-là, qui me voulaient du bien, non seulement étaient inutiles, mais ils me coulaient encore un peu plus par leurs cajoleries maladroites ou leur bienveillance trop éphémère.</w:t>
      </w:r>
      <w:r w:rsidR="00811726">
        <w:rPr>
          <w:rStyle w:val="LKTexteCaractre"/>
        </w:rPr>
        <w:t> »</w:t>
      </w:r>
    </w:p>
    <w:p w14:paraId="55909DFB" w14:textId="4333E8A7" w:rsidR="00726523" w:rsidRPr="00F15BF2" w:rsidRDefault="006A42E8" w:rsidP="009D5CDA">
      <w:pPr>
        <w:pStyle w:val="LKTitre2"/>
        <w:ind w:left="3261"/>
        <w:rPr>
          <w:b w:val="0"/>
        </w:rPr>
      </w:pPr>
      <w:r w:rsidRPr="00EF2D3C">
        <w:rPr>
          <w:rStyle w:val="LKTexteCaractre"/>
          <w:b w:val="0"/>
        </w:rPr>
        <w:sym w:font="Wingdings" w:char="F0E0"/>
      </w:r>
      <w:r w:rsidR="006A7488">
        <w:rPr>
          <w:rStyle w:val="LKTexteCaractre"/>
          <w:b w:val="0"/>
        </w:rPr>
        <w:t xml:space="preserve"> </w:t>
      </w:r>
      <w:r w:rsidR="00F15BF2">
        <w:rPr>
          <w:rStyle w:val="LKTexteCaractre"/>
        </w:rPr>
        <w:t xml:space="preserve">Sébastien Charbonnier, </w:t>
      </w:r>
      <w:r w:rsidR="00F15BF2" w:rsidRPr="00F15BF2">
        <w:rPr>
          <w:rStyle w:val="LKTexteCaractre"/>
          <w:i/>
          <w:iCs/>
        </w:rPr>
        <w:t>Aimer s</w:t>
      </w:r>
      <w:r w:rsidR="00811726">
        <w:rPr>
          <w:rStyle w:val="LKTexteCaractre"/>
          <w:i/>
          <w:iCs/>
        </w:rPr>
        <w:t>’</w:t>
      </w:r>
      <w:r w:rsidR="00F15BF2" w:rsidRPr="00F15BF2">
        <w:rPr>
          <w:rStyle w:val="LKTexteCaractre"/>
          <w:i/>
          <w:iCs/>
        </w:rPr>
        <w:t>apprend aussi</w:t>
      </w:r>
      <w:r w:rsidR="00811726">
        <w:rPr>
          <w:rStyle w:val="LKTexteCaractre"/>
          <w:i/>
          <w:iCs/>
        </w:rPr>
        <w:t> :</w:t>
      </w:r>
      <w:r w:rsidR="00F15BF2" w:rsidRPr="00F15BF2">
        <w:rPr>
          <w:rStyle w:val="LKTexteCaractre"/>
          <w:i/>
          <w:iCs/>
        </w:rPr>
        <w:t xml:space="preserve"> méditations spinoziennes</w:t>
      </w:r>
      <w:r w:rsidR="00F15BF2">
        <w:rPr>
          <w:rStyle w:val="LKTexteCaractre"/>
        </w:rPr>
        <w:t xml:space="preserve"> (2018), Résolution 18</w:t>
      </w:r>
    </w:p>
    <w:sectPr w:rsidR="00726523" w:rsidRPr="00F15BF2" w:rsidSect="00073578">
      <w:footerReference w:type="default" r:id="rId8"/>
      <w:pgSz w:w="11906" w:h="16838"/>
      <w:pgMar w:top="1417" w:right="1417" w:bottom="1417" w:left="1417"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89B31" w14:textId="77777777" w:rsidR="00D41A81" w:rsidRDefault="00D41A81" w:rsidP="004710DE">
      <w:r>
        <w:separator/>
      </w:r>
    </w:p>
  </w:endnote>
  <w:endnote w:type="continuationSeparator" w:id="0">
    <w:p w14:paraId="5DF5BDE0" w14:textId="77777777" w:rsidR="00D41A81" w:rsidRDefault="00D41A81" w:rsidP="00471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Times New Roman (Corps CS)">
    <w:altName w:val="Times New Roman"/>
    <w:charset w:val="00"/>
    <w:family w:val="roman"/>
    <w:pitch w:val="variable"/>
    <w:sig w:usb0="E0002AE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042926"/>
      <w:docPartObj>
        <w:docPartGallery w:val="Page Numbers (Bottom of Page)"/>
        <w:docPartUnique/>
      </w:docPartObj>
    </w:sdtPr>
    <w:sdtContent>
      <w:p w14:paraId="39FE5F7E" w14:textId="77777777" w:rsidR="006C5080" w:rsidRPr="006C5080" w:rsidRDefault="006C5080" w:rsidP="002D7BA5">
        <w:pPr>
          <w:pStyle w:val="Pieddepage"/>
          <w:jc w:val="right"/>
        </w:pPr>
        <w:r>
          <w:fldChar w:fldCharType="begin"/>
        </w:r>
        <w:r>
          <w:instrText>PAGE   \* MERGEFORMAT</w:instrText>
        </w:r>
        <w:r>
          <w:fldChar w:fldCharType="separate"/>
        </w:r>
        <w:r w:rsidR="00587178">
          <w:rPr>
            <w:noProof/>
          </w:rPr>
          <w:t>1</w:t>
        </w:r>
        <w:r>
          <w:fldChar w:fldCharType="end"/>
        </w:r>
        <w:r w:rsidR="00587178">
          <w:t xml:space="preserve"> / </w:t>
        </w:r>
        <w:fldSimple w:instr=" NUMPAGES  \* MERGEFORMAT ">
          <w:r w:rsidR="00587178">
            <w:rPr>
              <w:noProof/>
            </w:rPr>
            <w:t>1</w:t>
          </w:r>
        </w:fldSimple>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7319F" w14:textId="77777777" w:rsidR="00D41A81" w:rsidRDefault="00D41A81" w:rsidP="004710DE">
      <w:r>
        <w:separator/>
      </w:r>
    </w:p>
  </w:footnote>
  <w:footnote w:type="continuationSeparator" w:id="0">
    <w:p w14:paraId="05D89634" w14:textId="77777777" w:rsidR="00D41A81" w:rsidRDefault="00D41A81" w:rsidP="004710DE">
      <w:r>
        <w:continuationSeparator/>
      </w:r>
    </w:p>
  </w:footnote>
  <w:footnote w:id="1">
    <w:p w14:paraId="2A303E31" w14:textId="2AFFE4BC" w:rsidR="00F15BF2" w:rsidRDefault="00F15BF2">
      <w:pPr>
        <w:pStyle w:val="Notedebasdepage"/>
      </w:pPr>
      <w:r>
        <w:rPr>
          <w:rStyle w:val="Appelnotedebasdep"/>
        </w:rPr>
        <w:footnoteRef/>
      </w:r>
      <w:r>
        <w:t xml:space="preserve"> </w:t>
      </w:r>
      <w:r w:rsidR="009D5CDA">
        <w:t xml:space="preserve">Roland Bartes, </w:t>
      </w:r>
      <w:r w:rsidR="009D5CDA" w:rsidRPr="009D5CDA">
        <w:rPr>
          <w:i/>
          <w:iCs/>
        </w:rPr>
        <w:t>Fragments d’un discours amoureux</w:t>
      </w:r>
      <w:r w:rsidR="009D5CDA">
        <w:t xml:space="preserve">, </w:t>
      </w:r>
      <w:r w:rsidR="00877F38">
        <w:t xml:space="preserve">Paris, Seuil, </w:t>
      </w:r>
      <w:r w:rsidR="009D5CDA">
        <w:t>« Écorché »</w:t>
      </w:r>
      <w:r w:rsidR="00877F38">
        <w:t>, p.112.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75A1"/>
    <w:multiLevelType w:val="multilevel"/>
    <w:tmpl w:val="D892E0DA"/>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Letter"/>
      <w:lvlText w:val="(%5)"/>
      <w:lvlJc w:val="left"/>
      <w:pPr>
        <w:ind w:left="3119" w:hanging="567"/>
      </w:pPr>
      <w:rPr>
        <w:rFonts w:hint="default"/>
      </w:rPr>
    </w:lvl>
    <w:lvl w:ilvl="5">
      <w:start w:val="1"/>
      <w:numFmt w:val="lowerRoman"/>
      <w:lvlText w:val="(%6)"/>
      <w:lvlJc w:val="left"/>
      <w:pPr>
        <w:ind w:left="3686" w:hanging="567"/>
      </w:pPr>
      <w:rPr>
        <w:rFonts w:hint="default"/>
      </w:rPr>
    </w:lvl>
    <w:lvl w:ilvl="6">
      <w:start w:val="1"/>
      <w:numFmt w:val="decimal"/>
      <w:lvlText w:val="%7."/>
      <w:lvlJc w:val="left"/>
      <w:pPr>
        <w:ind w:left="4253" w:hanging="567"/>
      </w:pPr>
      <w:rPr>
        <w:rFonts w:hint="default"/>
      </w:rPr>
    </w:lvl>
    <w:lvl w:ilvl="7">
      <w:start w:val="1"/>
      <w:numFmt w:val="lowerLetter"/>
      <w:lvlText w:val="%8."/>
      <w:lvlJc w:val="left"/>
      <w:pPr>
        <w:tabs>
          <w:tab w:val="num" w:pos="4253"/>
        </w:tabs>
        <w:ind w:left="-32766" w:hanging="28517"/>
      </w:pPr>
      <w:rPr>
        <w:rFonts w:hint="default"/>
      </w:rPr>
    </w:lvl>
    <w:lvl w:ilvl="8">
      <w:start w:val="1"/>
      <w:numFmt w:val="lowerRoman"/>
      <w:lvlText w:val="%9."/>
      <w:lvlJc w:val="left"/>
      <w:pPr>
        <w:ind w:left="3240" w:hanging="360"/>
      </w:pPr>
      <w:rPr>
        <w:rFonts w:hint="default"/>
      </w:rPr>
    </w:lvl>
  </w:abstractNum>
  <w:abstractNum w:abstractNumId="1" w15:restartNumberingAfterBreak="0">
    <w:nsid w:val="05D6174F"/>
    <w:multiLevelType w:val="multilevel"/>
    <w:tmpl w:val="C5AAB6A0"/>
    <w:lvl w:ilvl="0">
      <w:start w:val="1"/>
      <w:numFmt w:val="upperRoman"/>
      <w:pStyle w:val="LKListe1"/>
      <w:lvlText w:val="%1."/>
      <w:lvlJc w:val="left"/>
      <w:pPr>
        <w:ind w:left="709" w:hanging="709"/>
      </w:pPr>
      <w:rPr>
        <w:rFonts w:hint="default"/>
        <w:b/>
        <w:i w:val="0"/>
      </w:rPr>
    </w:lvl>
    <w:lvl w:ilvl="1">
      <w:start w:val="1"/>
      <w:numFmt w:val="decimal"/>
      <w:pStyle w:val="LKListe2"/>
      <w:lvlText w:val="%2."/>
      <w:lvlJc w:val="left"/>
      <w:pPr>
        <w:ind w:left="1418" w:hanging="709"/>
      </w:pPr>
      <w:rPr>
        <w:rFonts w:hint="default"/>
        <w:b w:val="0"/>
      </w:rPr>
    </w:lvl>
    <w:lvl w:ilvl="2">
      <w:start w:val="1"/>
      <w:numFmt w:val="lowerLetter"/>
      <w:pStyle w:val="LKListe3"/>
      <w:lvlText w:val="%3."/>
      <w:lvlJc w:val="left"/>
      <w:pPr>
        <w:ind w:left="1985" w:hanging="567"/>
      </w:pPr>
      <w:rPr>
        <w:rFonts w:hint="default"/>
        <w:b/>
        <w:bCs/>
        <w:szCs w:val="24"/>
      </w:rPr>
    </w:lvl>
    <w:lvl w:ilvl="3">
      <w:start w:val="1"/>
      <w:numFmt w:val="lowerRoman"/>
      <w:pStyle w:val="LKListe4"/>
      <w:lvlText w:val="%4."/>
      <w:lvlJc w:val="left"/>
      <w:pPr>
        <w:ind w:left="2552" w:hanging="567"/>
      </w:pPr>
      <w:rPr>
        <w:rFonts w:hint="default"/>
        <w:color w:val="7030A0"/>
      </w:rPr>
    </w:lvl>
    <w:lvl w:ilvl="4">
      <w:start w:val="1"/>
      <w:numFmt w:val="decimal"/>
      <w:pStyle w:val="LKListe5"/>
      <w:lvlText w:val="%5."/>
      <w:lvlJc w:val="left"/>
      <w:pPr>
        <w:ind w:left="3119" w:hanging="567"/>
      </w:pPr>
      <w:rPr>
        <w:rFonts w:hint="default"/>
      </w:rPr>
    </w:lvl>
    <w:lvl w:ilvl="5">
      <w:start w:val="1"/>
      <w:numFmt w:val="lowerLetter"/>
      <w:pStyle w:val="LKListe6"/>
      <w:lvlText w:val="%6."/>
      <w:lvlJc w:val="left"/>
      <w:pPr>
        <w:ind w:left="3686" w:hanging="567"/>
      </w:pPr>
      <w:rPr>
        <w:rFonts w:hint="default"/>
      </w:rPr>
    </w:lvl>
    <w:lvl w:ilvl="6">
      <w:start w:val="1"/>
      <w:numFmt w:val="lowerRoman"/>
      <w:lvlText w:val="%7."/>
      <w:lvlJc w:val="left"/>
      <w:pPr>
        <w:ind w:left="4253" w:hanging="567"/>
      </w:pPr>
      <w:rPr>
        <w:rFonts w:hint="default"/>
      </w:rPr>
    </w:lvl>
    <w:lvl w:ilvl="7">
      <w:start w:val="1"/>
      <w:numFmt w:val="decimal"/>
      <w:lvlText w:val="%8."/>
      <w:lvlJc w:val="left"/>
      <w:pPr>
        <w:ind w:left="4820" w:hanging="567"/>
      </w:pPr>
      <w:rPr>
        <w:rFonts w:hint="default"/>
      </w:rPr>
    </w:lvl>
    <w:lvl w:ilvl="8">
      <w:start w:val="1"/>
      <w:numFmt w:val="lowerLetter"/>
      <w:lvlText w:val="%9."/>
      <w:lvlJc w:val="left"/>
      <w:pPr>
        <w:ind w:left="5387" w:hanging="567"/>
      </w:pPr>
      <w:rPr>
        <w:rFonts w:hint="default"/>
      </w:rPr>
    </w:lvl>
  </w:abstractNum>
  <w:abstractNum w:abstractNumId="2" w15:restartNumberingAfterBreak="0">
    <w:nsid w:val="0BAE56E9"/>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C2B0990"/>
    <w:multiLevelType w:val="multilevel"/>
    <w:tmpl w:val="040C001D"/>
    <w:name w:val="PH_M_OUV_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18F4121"/>
    <w:multiLevelType w:val="hybridMultilevel"/>
    <w:tmpl w:val="B720BC40"/>
    <w:lvl w:ilvl="0" w:tplc="040C0001">
      <w:start w:val="1"/>
      <w:numFmt w:val="bullet"/>
      <w:pStyle w:val="LKPuce1"/>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9C324D"/>
    <w:multiLevelType w:val="multilevel"/>
    <w:tmpl w:val="835E197E"/>
    <w:styleLink w:val="PHSTYLELISTEOUV1"/>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lowerLetter"/>
      <w:lvlText w:val="%3."/>
      <w:lvlJc w:val="left"/>
      <w:pPr>
        <w:ind w:left="1985" w:hanging="567"/>
      </w:pPr>
      <w:rPr>
        <w:rFonts w:hint="default"/>
        <w:b/>
        <w:bCs/>
        <w:szCs w:val="24"/>
      </w:rPr>
    </w:lvl>
    <w:lvl w:ilvl="3">
      <w:start w:val="1"/>
      <w:numFmt w:val="lowerRoman"/>
      <w:lvlText w:val="%4."/>
      <w:lvlJc w:val="left"/>
      <w:pPr>
        <w:ind w:left="2552" w:hanging="567"/>
      </w:pPr>
      <w:rPr>
        <w:rFonts w:hint="default"/>
        <w:color w:val="auto"/>
      </w:rPr>
    </w:lvl>
    <w:lvl w:ilvl="4">
      <w:start w:val="1"/>
      <w:numFmt w:val="decimal"/>
      <w:lvlText w:val="%5."/>
      <w:lvlJc w:val="left"/>
      <w:pPr>
        <w:ind w:left="3119" w:hanging="567"/>
      </w:pPr>
      <w:rPr>
        <w:rFonts w:hint="default"/>
      </w:rPr>
    </w:lvl>
    <w:lvl w:ilvl="5">
      <w:start w:val="1"/>
      <w:numFmt w:val="lowerLetter"/>
      <w:lvlText w:val="%6."/>
      <w:lvlJc w:val="left"/>
      <w:pPr>
        <w:ind w:left="3686" w:hanging="567"/>
      </w:pPr>
      <w:rPr>
        <w:rFonts w:hint="default"/>
      </w:rPr>
    </w:lvl>
    <w:lvl w:ilvl="6">
      <w:start w:val="1"/>
      <w:numFmt w:val="lowerRoman"/>
      <w:lvlText w:val="%7."/>
      <w:lvlJc w:val="left"/>
      <w:pPr>
        <w:ind w:left="4253" w:hanging="567"/>
      </w:pPr>
      <w:rPr>
        <w:rFonts w:hint="default"/>
      </w:rPr>
    </w:lvl>
    <w:lvl w:ilvl="7">
      <w:start w:val="1"/>
      <w:numFmt w:val="decimal"/>
      <w:lvlText w:val="%8."/>
      <w:lvlJc w:val="left"/>
      <w:pPr>
        <w:ind w:left="4820" w:hanging="567"/>
      </w:pPr>
      <w:rPr>
        <w:rFonts w:hint="default"/>
      </w:rPr>
    </w:lvl>
    <w:lvl w:ilvl="8">
      <w:start w:val="1"/>
      <w:numFmt w:val="lowerLetter"/>
      <w:lvlText w:val="%9."/>
      <w:lvlJc w:val="left"/>
      <w:pPr>
        <w:ind w:left="5387" w:hanging="567"/>
      </w:pPr>
      <w:rPr>
        <w:rFonts w:hint="default"/>
      </w:rPr>
    </w:lvl>
  </w:abstractNum>
  <w:abstractNum w:abstractNumId="6" w15:restartNumberingAfterBreak="0">
    <w:nsid w:val="13DC1A4C"/>
    <w:multiLevelType w:val="multilevel"/>
    <w:tmpl w:val="E338622A"/>
    <w:lvl w:ilvl="0">
      <w:start w:val="1"/>
      <w:numFmt w:val="upperRoman"/>
      <w:lvlText w:val="%1."/>
      <w:lvlJc w:val="left"/>
      <w:pPr>
        <w:ind w:left="709" w:hanging="709"/>
      </w:pPr>
      <w:rPr>
        <w:rFonts w:hint="default"/>
        <w:b/>
        <w:i w:val="0"/>
      </w:rPr>
    </w:lvl>
    <w:lvl w:ilvl="1">
      <w:start w:val="1"/>
      <w:numFmt w:val="decimal"/>
      <w:lvlText w:val="%2."/>
      <w:lvlJc w:val="right"/>
      <w:pPr>
        <w:ind w:left="924" w:hanging="357"/>
      </w:pPr>
      <w:rPr>
        <w:rFonts w:hint="default"/>
        <w:b/>
      </w:rPr>
    </w:lvl>
    <w:lvl w:ilvl="2">
      <w:start w:val="1"/>
      <w:numFmt w:val="upperLetter"/>
      <w:lvlText w:val="%3."/>
      <w:lvlJc w:val="right"/>
      <w:pPr>
        <w:ind w:left="1701" w:hanging="357"/>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6E21BD8"/>
    <w:multiLevelType w:val="multilevel"/>
    <w:tmpl w:val="A798EE26"/>
    <w:lvl w:ilvl="0">
      <w:start w:val="1"/>
      <w:numFmt w:val="decimal"/>
      <w:lvlText w:val="TEXTE %1."/>
      <w:lvlJc w:val="left"/>
      <w:pPr>
        <w:ind w:left="1571" w:hanging="360"/>
      </w:pPr>
      <w:rPr>
        <w:rFonts w:hint="default"/>
      </w:r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8" w15:restartNumberingAfterBreak="0">
    <w:nsid w:val="174F63B5"/>
    <w:multiLevelType w:val="multilevel"/>
    <w:tmpl w:val="A4C0CCAC"/>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Letter"/>
      <w:lvlText w:val="(%5)"/>
      <w:lvlJc w:val="left"/>
      <w:pPr>
        <w:ind w:left="3119"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7592AD8"/>
    <w:multiLevelType w:val="multilevel"/>
    <w:tmpl w:val="835E197E"/>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lowerLetter"/>
      <w:lvlText w:val="%3."/>
      <w:lvlJc w:val="left"/>
      <w:pPr>
        <w:ind w:left="1985" w:hanging="567"/>
      </w:pPr>
      <w:rPr>
        <w:rFonts w:hint="default"/>
        <w:b/>
        <w:bCs/>
        <w:szCs w:val="24"/>
      </w:rPr>
    </w:lvl>
    <w:lvl w:ilvl="3">
      <w:start w:val="1"/>
      <w:numFmt w:val="lowerRoman"/>
      <w:lvlText w:val="%4."/>
      <w:lvlJc w:val="left"/>
      <w:pPr>
        <w:ind w:left="2552" w:hanging="567"/>
      </w:pPr>
      <w:rPr>
        <w:rFonts w:hint="default"/>
        <w:color w:val="auto"/>
      </w:rPr>
    </w:lvl>
    <w:lvl w:ilvl="4">
      <w:start w:val="1"/>
      <w:numFmt w:val="decimal"/>
      <w:lvlText w:val="%5."/>
      <w:lvlJc w:val="left"/>
      <w:pPr>
        <w:ind w:left="3119" w:hanging="567"/>
      </w:pPr>
      <w:rPr>
        <w:rFonts w:hint="default"/>
      </w:rPr>
    </w:lvl>
    <w:lvl w:ilvl="5">
      <w:start w:val="1"/>
      <w:numFmt w:val="lowerLetter"/>
      <w:lvlText w:val="%6."/>
      <w:lvlJc w:val="left"/>
      <w:pPr>
        <w:ind w:left="3686" w:hanging="567"/>
      </w:pPr>
      <w:rPr>
        <w:rFonts w:hint="default"/>
      </w:rPr>
    </w:lvl>
    <w:lvl w:ilvl="6">
      <w:start w:val="1"/>
      <w:numFmt w:val="lowerRoman"/>
      <w:lvlText w:val="%7."/>
      <w:lvlJc w:val="left"/>
      <w:pPr>
        <w:ind w:left="4253" w:hanging="567"/>
      </w:pPr>
      <w:rPr>
        <w:rFonts w:hint="default"/>
      </w:rPr>
    </w:lvl>
    <w:lvl w:ilvl="7">
      <w:start w:val="1"/>
      <w:numFmt w:val="decimal"/>
      <w:lvlText w:val="%8."/>
      <w:lvlJc w:val="left"/>
      <w:pPr>
        <w:ind w:left="4820" w:hanging="567"/>
      </w:pPr>
      <w:rPr>
        <w:rFonts w:hint="default"/>
      </w:rPr>
    </w:lvl>
    <w:lvl w:ilvl="8">
      <w:start w:val="1"/>
      <w:numFmt w:val="lowerLetter"/>
      <w:lvlText w:val="%9."/>
      <w:lvlJc w:val="left"/>
      <w:pPr>
        <w:ind w:left="5387" w:hanging="567"/>
      </w:pPr>
      <w:rPr>
        <w:rFonts w:hint="default"/>
      </w:rPr>
    </w:lvl>
  </w:abstractNum>
  <w:abstractNum w:abstractNumId="10" w15:restartNumberingAfterBreak="0">
    <w:nsid w:val="284C1685"/>
    <w:multiLevelType w:val="hybridMultilevel"/>
    <w:tmpl w:val="1D744E34"/>
    <w:lvl w:ilvl="0" w:tplc="CCB48DF8">
      <w:start w:val="1"/>
      <w:numFmt w:val="decimal"/>
      <w:pStyle w:val="LKArgumentTitre"/>
      <w:lvlText w:val="TEXTE %1."/>
      <w:lvlJc w:val="center"/>
      <w:pPr>
        <w:ind w:left="1559" w:hanging="708"/>
      </w:pPr>
      <w:rPr>
        <w:rFonts w:hint="default"/>
      </w:rPr>
    </w:lvl>
    <w:lvl w:ilvl="1" w:tplc="040C0019" w:tentative="1">
      <w:start w:val="1"/>
      <w:numFmt w:val="lowerLetter"/>
      <w:lvlText w:val="%2."/>
      <w:lvlJc w:val="left"/>
      <w:pPr>
        <w:ind w:left="2291" w:hanging="360"/>
      </w:p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abstractNum w:abstractNumId="11" w15:restartNumberingAfterBreak="0">
    <w:nsid w:val="29E97FAA"/>
    <w:multiLevelType w:val="multilevel"/>
    <w:tmpl w:val="BFF012A4"/>
    <w:lvl w:ilvl="0">
      <w:start w:val="1"/>
      <w:numFmt w:val="upperRoman"/>
      <w:lvlText w:val="%1."/>
      <w:lvlJc w:val="left"/>
      <w:pPr>
        <w:ind w:left="851" w:hanging="851"/>
      </w:pPr>
      <w:rPr>
        <w:rFonts w:hint="default"/>
        <w:b/>
        <w:i w:val="0"/>
      </w:rPr>
    </w:lvl>
    <w:lvl w:ilvl="1">
      <w:start w:val="1"/>
      <w:numFmt w:val="decimal"/>
      <w:lvlText w:val="%2."/>
      <w:lvlJc w:val="right"/>
      <w:pPr>
        <w:ind w:left="924" w:hanging="357"/>
      </w:pPr>
      <w:rPr>
        <w:rFonts w:hint="default"/>
        <w:b/>
      </w:rPr>
    </w:lvl>
    <w:lvl w:ilvl="2">
      <w:start w:val="1"/>
      <w:numFmt w:val="upperLetter"/>
      <w:lvlText w:val="%3."/>
      <w:lvlJc w:val="right"/>
      <w:pPr>
        <w:ind w:left="1701" w:hanging="357"/>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DB77A6F"/>
    <w:multiLevelType w:val="multilevel"/>
    <w:tmpl w:val="6400EC62"/>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Letter"/>
      <w:lvlText w:val="(%5)"/>
      <w:lvlJc w:val="left"/>
      <w:pPr>
        <w:ind w:left="3119" w:hanging="567"/>
      </w:pPr>
      <w:rPr>
        <w:rFonts w:hint="default"/>
      </w:rPr>
    </w:lvl>
    <w:lvl w:ilvl="5">
      <w:start w:val="1"/>
      <w:numFmt w:val="lowerRoman"/>
      <w:lvlText w:val="(%6)"/>
      <w:lvlJc w:val="left"/>
      <w:pPr>
        <w:ind w:left="3686" w:hanging="567"/>
      </w:pPr>
      <w:rPr>
        <w:rFonts w:hint="default"/>
      </w:rPr>
    </w:lvl>
    <w:lvl w:ilvl="6">
      <w:start w:val="1"/>
      <w:numFmt w:val="decimal"/>
      <w:lvlText w:val="%7."/>
      <w:lvlJc w:val="left"/>
      <w:pPr>
        <w:ind w:left="4253" w:hanging="567"/>
      </w:pPr>
      <w:rPr>
        <w:rFonts w:hint="default"/>
      </w:rPr>
    </w:lvl>
    <w:lvl w:ilvl="7">
      <w:start w:val="1"/>
      <w:numFmt w:val="lowerLetter"/>
      <w:lvlText w:val="%8."/>
      <w:lvlJc w:val="left"/>
      <w:pPr>
        <w:ind w:left="4820" w:hanging="567"/>
      </w:pPr>
      <w:rPr>
        <w:rFonts w:hint="default"/>
      </w:rPr>
    </w:lvl>
    <w:lvl w:ilvl="8">
      <w:start w:val="1"/>
      <w:numFmt w:val="lowerRoman"/>
      <w:lvlText w:val="%9."/>
      <w:lvlJc w:val="left"/>
      <w:pPr>
        <w:ind w:left="3240" w:hanging="360"/>
      </w:pPr>
      <w:rPr>
        <w:rFonts w:hint="default"/>
      </w:rPr>
    </w:lvl>
  </w:abstractNum>
  <w:abstractNum w:abstractNumId="13" w15:restartNumberingAfterBreak="0">
    <w:nsid w:val="358151B4"/>
    <w:multiLevelType w:val="multilevel"/>
    <w:tmpl w:val="835E197E"/>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lowerLetter"/>
      <w:lvlText w:val="%3."/>
      <w:lvlJc w:val="left"/>
      <w:pPr>
        <w:ind w:left="1985" w:hanging="567"/>
      </w:pPr>
      <w:rPr>
        <w:rFonts w:hint="default"/>
        <w:b/>
        <w:bCs/>
        <w:szCs w:val="24"/>
      </w:rPr>
    </w:lvl>
    <w:lvl w:ilvl="3">
      <w:start w:val="1"/>
      <w:numFmt w:val="lowerRoman"/>
      <w:lvlText w:val="%4."/>
      <w:lvlJc w:val="left"/>
      <w:pPr>
        <w:ind w:left="2552" w:hanging="567"/>
      </w:pPr>
      <w:rPr>
        <w:rFonts w:hint="default"/>
        <w:color w:val="auto"/>
      </w:rPr>
    </w:lvl>
    <w:lvl w:ilvl="4">
      <w:start w:val="1"/>
      <w:numFmt w:val="decimal"/>
      <w:lvlText w:val="%5."/>
      <w:lvlJc w:val="left"/>
      <w:pPr>
        <w:ind w:left="3119" w:hanging="567"/>
      </w:pPr>
      <w:rPr>
        <w:rFonts w:hint="default"/>
      </w:rPr>
    </w:lvl>
    <w:lvl w:ilvl="5">
      <w:start w:val="1"/>
      <w:numFmt w:val="lowerLetter"/>
      <w:lvlText w:val="%6."/>
      <w:lvlJc w:val="left"/>
      <w:pPr>
        <w:ind w:left="3686" w:hanging="567"/>
      </w:pPr>
      <w:rPr>
        <w:rFonts w:hint="default"/>
      </w:rPr>
    </w:lvl>
    <w:lvl w:ilvl="6">
      <w:start w:val="1"/>
      <w:numFmt w:val="lowerRoman"/>
      <w:lvlText w:val="%7."/>
      <w:lvlJc w:val="left"/>
      <w:pPr>
        <w:ind w:left="4253" w:hanging="567"/>
      </w:pPr>
      <w:rPr>
        <w:rFonts w:hint="default"/>
      </w:rPr>
    </w:lvl>
    <w:lvl w:ilvl="7">
      <w:start w:val="1"/>
      <w:numFmt w:val="decimal"/>
      <w:lvlText w:val="%8."/>
      <w:lvlJc w:val="left"/>
      <w:pPr>
        <w:ind w:left="4820" w:hanging="567"/>
      </w:pPr>
      <w:rPr>
        <w:rFonts w:hint="default"/>
      </w:rPr>
    </w:lvl>
    <w:lvl w:ilvl="8">
      <w:start w:val="1"/>
      <w:numFmt w:val="lowerLetter"/>
      <w:lvlText w:val="%9."/>
      <w:lvlJc w:val="left"/>
      <w:pPr>
        <w:ind w:left="5387" w:hanging="567"/>
      </w:pPr>
      <w:rPr>
        <w:rFonts w:hint="default"/>
      </w:rPr>
    </w:lvl>
  </w:abstractNum>
  <w:abstractNum w:abstractNumId="14" w15:restartNumberingAfterBreak="0">
    <w:nsid w:val="36B278F5"/>
    <w:multiLevelType w:val="multilevel"/>
    <w:tmpl w:val="A98E3B58"/>
    <w:lvl w:ilvl="0">
      <w:start w:val="1"/>
      <w:numFmt w:val="upperRoman"/>
      <w:lvlText w:val="%1."/>
      <w:lvlJc w:val="left"/>
      <w:pPr>
        <w:ind w:left="709" w:hanging="709"/>
      </w:pPr>
      <w:rPr>
        <w:rFonts w:hint="default"/>
        <w:b/>
        <w:i w:val="0"/>
      </w:rPr>
    </w:lvl>
    <w:lvl w:ilvl="1">
      <w:start w:val="1"/>
      <w:numFmt w:val="upperLetter"/>
      <w:lvlText w:val="%2."/>
      <w:lvlJc w:val="left"/>
      <w:pPr>
        <w:ind w:left="1418" w:hanging="709"/>
      </w:pPr>
      <w:rPr>
        <w:rFonts w:hint="default"/>
        <w:b/>
      </w:rPr>
    </w:lvl>
    <w:lvl w:ilvl="2">
      <w:start w:val="1"/>
      <w:numFmt w:val="decimal"/>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Roman"/>
      <w:lvlText w:val="%5."/>
      <w:lvlJc w:val="left"/>
      <w:pPr>
        <w:ind w:left="3119" w:hanging="567"/>
      </w:pPr>
      <w:rPr>
        <w:rFonts w:hint="default"/>
      </w:rPr>
    </w:lvl>
    <w:lvl w:ilvl="5">
      <w:start w:val="1"/>
      <w:numFmt w:val="lowerLetter"/>
      <w:lvlText w:val="%6."/>
      <w:lvlJc w:val="left"/>
      <w:pPr>
        <w:ind w:left="3686" w:hanging="567"/>
      </w:pPr>
      <w:rPr>
        <w:rFonts w:hint="default"/>
      </w:rPr>
    </w:lvl>
    <w:lvl w:ilvl="6">
      <w:start w:val="1"/>
      <w:numFmt w:val="lowerRoman"/>
      <w:lvlText w:val="%7."/>
      <w:lvlJc w:val="left"/>
      <w:pPr>
        <w:ind w:left="4253" w:hanging="567"/>
      </w:pPr>
      <w:rPr>
        <w:rFonts w:hint="default"/>
      </w:rPr>
    </w:lvl>
    <w:lvl w:ilvl="7">
      <w:start w:val="1"/>
      <w:numFmt w:val="decimal"/>
      <w:lvlText w:val="%8."/>
      <w:lvlJc w:val="left"/>
      <w:pPr>
        <w:ind w:left="4820" w:hanging="567"/>
      </w:pPr>
      <w:rPr>
        <w:rFonts w:hint="default"/>
      </w:rPr>
    </w:lvl>
    <w:lvl w:ilvl="8">
      <w:start w:val="1"/>
      <w:numFmt w:val="lowerLetter"/>
      <w:lvlText w:val="%9."/>
      <w:lvlJc w:val="left"/>
      <w:pPr>
        <w:ind w:left="5387" w:hanging="567"/>
      </w:pPr>
      <w:rPr>
        <w:rFonts w:hint="default"/>
      </w:rPr>
    </w:lvl>
  </w:abstractNum>
  <w:abstractNum w:abstractNumId="15" w15:restartNumberingAfterBreak="0">
    <w:nsid w:val="38E15612"/>
    <w:multiLevelType w:val="multilevel"/>
    <w:tmpl w:val="C1E4DD76"/>
    <w:lvl w:ilvl="0">
      <w:start w:val="1"/>
      <w:numFmt w:val="upperRoman"/>
      <w:lvlText w:val="%1."/>
      <w:lvlJc w:val="right"/>
      <w:pPr>
        <w:ind w:left="567" w:hanging="360"/>
      </w:pPr>
      <w:rPr>
        <w:rFonts w:hint="default"/>
        <w:b/>
        <w:i w:val="0"/>
      </w:rPr>
    </w:lvl>
    <w:lvl w:ilvl="1">
      <w:start w:val="1"/>
      <w:numFmt w:val="decimal"/>
      <w:lvlText w:val="%2."/>
      <w:lvlJc w:val="right"/>
      <w:pPr>
        <w:ind w:left="924" w:hanging="357"/>
      </w:pPr>
      <w:rPr>
        <w:rFonts w:hint="default"/>
        <w:b/>
      </w:rPr>
    </w:lvl>
    <w:lvl w:ilvl="2">
      <w:start w:val="1"/>
      <w:numFmt w:val="upperLetter"/>
      <w:lvlText w:val="%3."/>
      <w:lvlJc w:val="right"/>
      <w:pPr>
        <w:ind w:left="1701" w:hanging="357"/>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9E30215"/>
    <w:multiLevelType w:val="multilevel"/>
    <w:tmpl w:val="465C9AA2"/>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left"/>
      <w:pPr>
        <w:ind w:left="2126" w:hanging="708"/>
      </w:pPr>
      <w:rPr>
        <w:rFonts w:hint="default"/>
        <w:b/>
        <w:bCs/>
        <w:szCs w:val="24"/>
      </w:rPr>
    </w:lvl>
    <w:lvl w:ilvl="3">
      <w:start w:val="1"/>
      <w:numFmt w:val="lowerLetter"/>
      <w:lvlText w:val="%4."/>
      <w:lvlJc w:val="left"/>
      <w:pPr>
        <w:ind w:left="2835" w:hanging="709"/>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EBD2850"/>
    <w:multiLevelType w:val="multilevel"/>
    <w:tmpl w:val="CB3C56E0"/>
    <w:lvl w:ilvl="0">
      <w:start w:val="1"/>
      <w:numFmt w:val="upperRoman"/>
      <w:lvlText w:val="%1."/>
      <w:lvlJc w:val="left"/>
      <w:pPr>
        <w:ind w:left="709" w:hanging="709"/>
      </w:pPr>
      <w:rPr>
        <w:rFonts w:hint="default"/>
        <w:b/>
        <w:i w:val="0"/>
      </w:rPr>
    </w:lvl>
    <w:lvl w:ilvl="1">
      <w:start w:val="1"/>
      <w:numFmt w:val="upperLetter"/>
      <w:lvlText w:val="%2."/>
      <w:lvlJc w:val="left"/>
      <w:pPr>
        <w:ind w:left="1418" w:hanging="709"/>
      </w:pPr>
      <w:rPr>
        <w:rFonts w:hint="default"/>
        <w:b/>
      </w:rPr>
    </w:lvl>
    <w:lvl w:ilvl="2">
      <w:start w:val="1"/>
      <w:numFmt w:val="decimal"/>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Roman"/>
      <w:lvlText w:val="%5."/>
      <w:lvlJc w:val="left"/>
      <w:pPr>
        <w:ind w:left="3119" w:hanging="567"/>
      </w:pPr>
      <w:rPr>
        <w:rFonts w:hint="default"/>
      </w:rPr>
    </w:lvl>
    <w:lvl w:ilvl="5">
      <w:start w:val="1"/>
      <w:numFmt w:val="decimal"/>
      <w:lvlText w:val="%6."/>
      <w:lvlJc w:val="left"/>
      <w:pPr>
        <w:ind w:left="3686" w:hanging="567"/>
      </w:pPr>
      <w:rPr>
        <w:rFonts w:hint="default"/>
      </w:rPr>
    </w:lvl>
    <w:lvl w:ilvl="6">
      <w:start w:val="1"/>
      <w:numFmt w:val="lowerLetter"/>
      <w:lvlText w:val="%7."/>
      <w:lvlJc w:val="left"/>
      <w:pPr>
        <w:ind w:left="4253" w:hanging="567"/>
      </w:pPr>
      <w:rPr>
        <w:rFonts w:hint="default"/>
      </w:rPr>
    </w:lvl>
    <w:lvl w:ilvl="7">
      <w:start w:val="1"/>
      <w:numFmt w:val="lowerRoman"/>
      <w:lvlText w:val="%8."/>
      <w:lvlJc w:val="left"/>
      <w:pPr>
        <w:ind w:left="4820" w:hanging="567"/>
      </w:pPr>
      <w:rPr>
        <w:rFonts w:hint="default"/>
      </w:rPr>
    </w:lvl>
    <w:lvl w:ilvl="8">
      <w:start w:val="1"/>
      <w:numFmt w:val="decimal"/>
      <w:lvlText w:val="%9."/>
      <w:lvlJc w:val="left"/>
      <w:pPr>
        <w:ind w:left="5387" w:hanging="567"/>
      </w:pPr>
      <w:rPr>
        <w:rFonts w:hint="default"/>
      </w:rPr>
    </w:lvl>
  </w:abstractNum>
  <w:abstractNum w:abstractNumId="18" w15:restartNumberingAfterBreak="0">
    <w:nsid w:val="41757040"/>
    <w:multiLevelType w:val="multilevel"/>
    <w:tmpl w:val="996EBDC8"/>
    <w:lvl w:ilvl="0">
      <w:start w:val="1"/>
      <w:numFmt w:val="upperRoman"/>
      <w:lvlText w:val="%1."/>
      <w:lvlJc w:val="left"/>
      <w:pPr>
        <w:ind w:left="709" w:hanging="709"/>
      </w:pPr>
      <w:rPr>
        <w:rFonts w:hint="default"/>
        <w:b/>
        <w:i w:val="0"/>
      </w:rPr>
    </w:lvl>
    <w:lvl w:ilvl="1">
      <w:start w:val="1"/>
      <w:numFmt w:val="upperLetter"/>
      <w:lvlText w:val="%2."/>
      <w:lvlJc w:val="left"/>
      <w:pPr>
        <w:ind w:left="1418" w:hanging="709"/>
      </w:pPr>
      <w:rPr>
        <w:rFonts w:hint="default"/>
        <w:b/>
      </w:rPr>
    </w:lvl>
    <w:lvl w:ilvl="2">
      <w:start w:val="1"/>
      <w:numFmt w:val="decimal"/>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Roman"/>
      <w:lvlText w:val="%5."/>
      <w:lvlJc w:val="left"/>
      <w:pPr>
        <w:ind w:left="3119" w:hanging="567"/>
      </w:pPr>
      <w:rPr>
        <w:rFonts w:hint="default"/>
      </w:rPr>
    </w:lvl>
    <w:lvl w:ilvl="5">
      <w:start w:val="1"/>
      <w:numFmt w:val="decimal"/>
      <w:lvlText w:val="%6."/>
      <w:lvlJc w:val="left"/>
      <w:pPr>
        <w:ind w:left="3686" w:hanging="567"/>
      </w:pPr>
      <w:rPr>
        <w:rFonts w:hint="default"/>
      </w:rPr>
    </w:lvl>
    <w:lvl w:ilvl="6">
      <w:start w:val="1"/>
      <w:numFmt w:val="lowerLetter"/>
      <w:lvlText w:val="%7."/>
      <w:lvlJc w:val="left"/>
      <w:pPr>
        <w:ind w:left="4253" w:hanging="567"/>
      </w:pPr>
      <w:rPr>
        <w:rFonts w:hint="default"/>
      </w:rPr>
    </w:lvl>
    <w:lvl w:ilvl="7">
      <w:start w:val="1"/>
      <w:numFmt w:val="lowerRoman"/>
      <w:lvlText w:val="%8."/>
      <w:lvlJc w:val="left"/>
      <w:pPr>
        <w:ind w:left="4820" w:hanging="567"/>
      </w:pPr>
      <w:rPr>
        <w:rFonts w:hint="default"/>
      </w:rPr>
    </w:lvl>
    <w:lvl w:ilvl="8">
      <w:start w:val="1"/>
      <w:numFmt w:val="decimal"/>
      <w:lvlText w:val="%9."/>
      <w:lvlJc w:val="left"/>
      <w:pPr>
        <w:ind w:left="5387" w:hanging="567"/>
      </w:pPr>
      <w:rPr>
        <w:rFonts w:hint="default"/>
      </w:rPr>
    </w:lvl>
  </w:abstractNum>
  <w:abstractNum w:abstractNumId="19" w15:restartNumberingAfterBreak="0">
    <w:nsid w:val="44AA6B69"/>
    <w:multiLevelType w:val="hybridMultilevel"/>
    <w:tmpl w:val="CE94B340"/>
    <w:lvl w:ilvl="0" w:tplc="3916776A">
      <w:start w:val="19"/>
      <w:numFmt w:val="bullet"/>
      <w:lvlText w:val="-"/>
      <w:lvlJc w:val="left"/>
      <w:pPr>
        <w:ind w:left="3839" w:hanging="360"/>
      </w:pPr>
      <w:rPr>
        <w:rFonts w:ascii="Times New Roman" w:eastAsiaTheme="minorHAnsi" w:hAnsi="Times New Roman" w:cs="Times New Roman" w:hint="default"/>
      </w:rPr>
    </w:lvl>
    <w:lvl w:ilvl="1" w:tplc="040C0003" w:tentative="1">
      <w:start w:val="1"/>
      <w:numFmt w:val="bullet"/>
      <w:lvlText w:val="o"/>
      <w:lvlJc w:val="left"/>
      <w:pPr>
        <w:ind w:left="4559" w:hanging="360"/>
      </w:pPr>
      <w:rPr>
        <w:rFonts w:ascii="Courier New" w:hAnsi="Courier New" w:cs="Courier New" w:hint="default"/>
      </w:rPr>
    </w:lvl>
    <w:lvl w:ilvl="2" w:tplc="040C0005" w:tentative="1">
      <w:start w:val="1"/>
      <w:numFmt w:val="bullet"/>
      <w:lvlText w:val=""/>
      <w:lvlJc w:val="left"/>
      <w:pPr>
        <w:ind w:left="5279" w:hanging="360"/>
      </w:pPr>
      <w:rPr>
        <w:rFonts w:ascii="Wingdings" w:hAnsi="Wingdings" w:hint="default"/>
      </w:rPr>
    </w:lvl>
    <w:lvl w:ilvl="3" w:tplc="040C0001" w:tentative="1">
      <w:start w:val="1"/>
      <w:numFmt w:val="bullet"/>
      <w:lvlText w:val=""/>
      <w:lvlJc w:val="left"/>
      <w:pPr>
        <w:ind w:left="5999" w:hanging="360"/>
      </w:pPr>
      <w:rPr>
        <w:rFonts w:ascii="Symbol" w:hAnsi="Symbol" w:hint="default"/>
      </w:rPr>
    </w:lvl>
    <w:lvl w:ilvl="4" w:tplc="040C0003" w:tentative="1">
      <w:start w:val="1"/>
      <w:numFmt w:val="bullet"/>
      <w:lvlText w:val="o"/>
      <w:lvlJc w:val="left"/>
      <w:pPr>
        <w:ind w:left="6719" w:hanging="360"/>
      </w:pPr>
      <w:rPr>
        <w:rFonts w:ascii="Courier New" w:hAnsi="Courier New" w:cs="Courier New" w:hint="default"/>
      </w:rPr>
    </w:lvl>
    <w:lvl w:ilvl="5" w:tplc="040C0005" w:tentative="1">
      <w:start w:val="1"/>
      <w:numFmt w:val="bullet"/>
      <w:lvlText w:val=""/>
      <w:lvlJc w:val="left"/>
      <w:pPr>
        <w:ind w:left="7439" w:hanging="360"/>
      </w:pPr>
      <w:rPr>
        <w:rFonts w:ascii="Wingdings" w:hAnsi="Wingdings" w:hint="default"/>
      </w:rPr>
    </w:lvl>
    <w:lvl w:ilvl="6" w:tplc="040C0001" w:tentative="1">
      <w:start w:val="1"/>
      <w:numFmt w:val="bullet"/>
      <w:lvlText w:val=""/>
      <w:lvlJc w:val="left"/>
      <w:pPr>
        <w:ind w:left="8159" w:hanging="360"/>
      </w:pPr>
      <w:rPr>
        <w:rFonts w:ascii="Symbol" w:hAnsi="Symbol" w:hint="default"/>
      </w:rPr>
    </w:lvl>
    <w:lvl w:ilvl="7" w:tplc="040C0003" w:tentative="1">
      <w:start w:val="1"/>
      <w:numFmt w:val="bullet"/>
      <w:lvlText w:val="o"/>
      <w:lvlJc w:val="left"/>
      <w:pPr>
        <w:ind w:left="8879" w:hanging="360"/>
      </w:pPr>
      <w:rPr>
        <w:rFonts w:ascii="Courier New" w:hAnsi="Courier New" w:cs="Courier New" w:hint="default"/>
      </w:rPr>
    </w:lvl>
    <w:lvl w:ilvl="8" w:tplc="040C0005" w:tentative="1">
      <w:start w:val="1"/>
      <w:numFmt w:val="bullet"/>
      <w:lvlText w:val=""/>
      <w:lvlJc w:val="left"/>
      <w:pPr>
        <w:ind w:left="9599" w:hanging="360"/>
      </w:pPr>
      <w:rPr>
        <w:rFonts w:ascii="Wingdings" w:hAnsi="Wingdings" w:hint="default"/>
      </w:rPr>
    </w:lvl>
  </w:abstractNum>
  <w:abstractNum w:abstractNumId="20" w15:restartNumberingAfterBreak="0">
    <w:nsid w:val="45231BD0"/>
    <w:multiLevelType w:val="hybridMultilevel"/>
    <w:tmpl w:val="6412A51E"/>
    <w:lvl w:ilvl="0" w:tplc="3916776A">
      <w:start w:val="19"/>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5A04D59"/>
    <w:multiLevelType w:val="multilevel"/>
    <w:tmpl w:val="4F56188C"/>
    <w:lvl w:ilvl="0">
      <w:start w:val="1"/>
      <w:numFmt w:val="upperRoman"/>
      <w:lvlText w:val="%1."/>
      <w:lvlJc w:val="left"/>
      <w:pPr>
        <w:ind w:left="709" w:hanging="709"/>
      </w:pPr>
      <w:rPr>
        <w:rFonts w:hint="default"/>
        <w:b/>
        <w:i w:val="0"/>
      </w:rPr>
    </w:lvl>
    <w:lvl w:ilvl="1">
      <w:start w:val="1"/>
      <w:numFmt w:val="decimal"/>
      <w:lvlText w:val="%2."/>
      <w:lvlJc w:val="right"/>
      <w:pPr>
        <w:ind w:left="1418" w:hanging="709"/>
      </w:pPr>
      <w:rPr>
        <w:rFonts w:hint="default"/>
        <w:b/>
      </w:rPr>
    </w:lvl>
    <w:lvl w:ilvl="2">
      <w:start w:val="1"/>
      <w:numFmt w:val="upperLetter"/>
      <w:lvlText w:val="%3."/>
      <w:lvlJc w:val="right"/>
      <w:pPr>
        <w:ind w:left="1701" w:hanging="357"/>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66E2926"/>
    <w:multiLevelType w:val="multilevel"/>
    <w:tmpl w:val="3D50B48A"/>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right"/>
      <w:pPr>
        <w:ind w:left="1701" w:hanging="357"/>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8C27B7F"/>
    <w:multiLevelType w:val="multilevel"/>
    <w:tmpl w:val="FC26F904"/>
    <w:lvl w:ilvl="0">
      <w:start w:val="1"/>
      <w:numFmt w:val="upperRoman"/>
      <w:lvlText w:val="%1."/>
      <w:lvlJc w:val="left"/>
      <w:pPr>
        <w:ind w:left="567" w:hanging="567"/>
      </w:pPr>
      <w:rPr>
        <w:rFonts w:hint="default"/>
        <w:b/>
        <w:i w:val="0"/>
      </w:rPr>
    </w:lvl>
    <w:lvl w:ilvl="1">
      <w:start w:val="1"/>
      <w:numFmt w:val="decimal"/>
      <w:lvlText w:val="%2."/>
      <w:lvlJc w:val="right"/>
      <w:pPr>
        <w:ind w:left="924" w:hanging="357"/>
      </w:pPr>
      <w:rPr>
        <w:rFonts w:hint="default"/>
        <w:b/>
      </w:rPr>
    </w:lvl>
    <w:lvl w:ilvl="2">
      <w:start w:val="1"/>
      <w:numFmt w:val="upperLetter"/>
      <w:lvlText w:val="%3."/>
      <w:lvlJc w:val="right"/>
      <w:pPr>
        <w:ind w:left="1701" w:hanging="357"/>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C5A6A9F"/>
    <w:multiLevelType w:val="multilevel"/>
    <w:tmpl w:val="04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4E060D4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3814C3B"/>
    <w:multiLevelType w:val="multilevel"/>
    <w:tmpl w:val="0DB41C8A"/>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Letter"/>
      <w:lvlText w:val="(%5)"/>
      <w:lvlJc w:val="left"/>
      <w:pPr>
        <w:ind w:left="3119" w:hanging="567"/>
      </w:pPr>
      <w:rPr>
        <w:rFonts w:hint="default"/>
      </w:rPr>
    </w:lvl>
    <w:lvl w:ilvl="5">
      <w:start w:val="1"/>
      <w:numFmt w:val="lowerRoman"/>
      <w:lvlText w:val="(%6)"/>
      <w:lvlJc w:val="left"/>
      <w:pPr>
        <w:ind w:left="3686" w:hanging="56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AC04ECC"/>
    <w:multiLevelType w:val="multilevel"/>
    <w:tmpl w:val="1640F73C"/>
    <w:lvl w:ilvl="0">
      <w:start w:val="1"/>
      <w:numFmt w:val="upperRoman"/>
      <w:lvlText w:val="%1."/>
      <w:lvlJc w:val="left"/>
      <w:pPr>
        <w:ind w:left="567" w:hanging="360"/>
      </w:pPr>
      <w:rPr>
        <w:rFonts w:hint="default"/>
        <w:b/>
        <w:i w:val="0"/>
      </w:rPr>
    </w:lvl>
    <w:lvl w:ilvl="1">
      <w:start w:val="1"/>
      <w:numFmt w:val="decimal"/>
      <w:lvlText w:val="%2."/>
      <w:lvlJc w:val="right"/>
      <w:pPr>
        <w:ind w:left="924" w:hanging="357"/>
      </w:pPr>
      <w:rPr>
        <w:rFonts w:hint="default"/>
        <w:b/>
      </w:rPr>
    </w:lvl>
    <w:lvl w:ilvl="2">
      <w:start w:val="1"/>
      <w:numFmt w:val="upperLetter"/>
      <w:lvlText w:val="%3."/>
      <w:lvlJc w:val="right"/>
      <w:pPr>
        <w:ind w:left="1701" w:hanging="357"/>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F5A4B85"/>
    <w:multiLevelType w:val="multilevel"/>
    <w:tmpl w:val="BE86A1C4"/>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Letter"/>
      <w:lvlText w:val="(%5)"/>
      <w:lvlJc w:val="left"/>
      <w:pPr>
        <w:ind w:left="3119" w:hanging="567"/>
      </w:pPr>
      <w:rPr>
        <w:rFonts w:hint="default"/>
      </w:rPr>
    </w:lvl>
    <w:lvl w:ilvl="5">
      <w:start w:val="1"/>
      <w:numFmt w:val="lowerRoman"/>
      <w:lvlText w:val="(%6)"/>
      <w:lvlJc w:val="left"/>
      <w:pPr>
        <w:ind w:left="3686" w:hanging="567"/>
      </w:pPr>
      <w:rPr>
        <w:rFonts w:hint="default"/>
      </w:rPr>
    </w:lvl>
    <w:lvl w:ilvl="6">
      <w:start w:val="1"/>
      <w:numFmt w:val="decimal"/>
      <w:lvlText w:val="%7."/>
      <w:lvlJc w:val="left"/>
      <w:pPr>
        <w:ind w:left="4253" w:hanging="567"/>
      </w:pPr>
      <w:rPr>
        <w:rFonts w:hint="default"/>
      </w:rPr>
    </w:lvl>
    <w:lvl w:ilvl="7">
      <w:start w:val="1"/>
      <w:numFmt w:val="lowerLetter"/>
      <w:lvlText w:val="%8."/>
      <w:lvlJc w:val="left"/>
      <w:pPr>
        <w:ind w:left="4820" w:hanging="567"/>
      </w:pPr>
      <w:rPr>
        <w:rFonts w:hint="default"/>
      </w:rPr>
    </w:lvl>
    <w:lvl w:ilvl="8">
      <w:start w:val="1"/>
      <w:numFmt w:val="lowerRoman"/>
      <w:lvlText w:val="%9."/>
      <w:lvlJc w:val="left"/>
      <w:pPr>
        <w:ind w:left="5387" w:hanging="567"/>
      </w:pPr>
      <w:rPr>
        <w:rFonts w:hint="default"/>
      </w:rPr>
    </w:lvl>
  </w:abstractNum>
  <w:abstractNum w:abstractNumId="29" w15:restartNumberingAfterBreak="0">
    <w:nsid w:val="66906499"/>
    <w:multiLevelType w:val="multilevel"/>
    <w:tmpl w:val="CB3C56E0"/>
    <w:lvl w:ilvl="0">
      <w:start w:val="1"/>
      <w:numFmt w:val="upperRoman"/>
      <w:lvlText w:val="%1."/>
      <w:lvlJc w:val="left"/>
      <w:pPr>
        <w:ind w:left="709" w:hanging="709"/>
      </w:pPr>
      <w:rPr>
        <w:rFonts w:hint="default"/>
        <w:b/>
        <w:i w:val="0"/>
      </w:rPr>
    </w:lvl>
    <w:lvl w:ilvl="1">
      <w:start w:val="1"/>
      <w:numFmt w:val="upperLetter"/>
      <w:lvlText w:val="%2."/>
      <w:lvlJc w:val="left"/>
      <w:pPr>
        <w:ind w:left="1418" w:hanging="709"/>
      </w:pPr>
      <w:rPr>
        <w:rFonts w:hint="default"/>
        <w:b/>
      </w:rPr>
    </w:lvl>
    <w:lvl w:ilvl="2">
      <w:start w:val="1"/>
      <w:numFmt w:val="decimal"/>
      <w:lvlText w:val="%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Roman"/>
      <w:lvlText w:val="%5."/>
      <w:lvlJc w:val="left"/>
      <w:pPr>
        <w:ind w:left="3119" w:hanging="567"/>
      </w:pPr>
      <w:rPr>
        <w:rFonts w:hint="default"/>
      </w:rPr>
    </w:lvl>
    <w:lvl w:ilvl="5">
      <w:start w:val="1"/>
      <w:numFmt w:val="decimal"/>
      <w:lvlText w:val="%6."/>
      <w:lvlJc w:val="left"/>
      <w:pPr>
        <w:ind w:left="3686" w:hanging="567"/>
      </w:pPr>
      <w:rPr>
        <w:rFonts w:hint="default"/>
      </w:rPr>
    </w:lvl>
    <w:lvl w:ilvl="6">
      <w:start w:val="1"/>
      <w:numFmt w:val="lowerLetter"/>
      <w:lvlText w:val="%7."/>
      <w:lvlJc w:val="left"/>
      <w:pPr>
        <w:ind w:left="4253" w:hanging="567"/>
      </w:pPr>
      <w:rPr>
        <w:rFonts w:hint="default"/>
      </w:rPr>
    </w:lvl>
    <w:lvl w:ilvl="7">
      <w:start w:val="1"/>
      <w:numFmt w:val="lowerRoman"/>
      <w:lvlText w:val="%8."/>
      <w:lvlJc w:val="left"/>
      <w:pPr>
        <w:ind w:left="4820" w:hanging="567"/>
      </w:pPr>
      <w:rPr>
        <w:rFonts w:hint="default"/>
      </w:rPr>
    </w:lvl>
    <w:lvl w:ilvl="8">
      <w:start w:val="1"/>
      <w:numFmt w:val="decimal"/>
      <w:lvlText w:val="%9."/>
      <w:lvlJc w:val="left"/>
      <w:pPr>
        <w:ind w:left="5387" w:hanging="567"/>
      </w:pPr>
      <w:rPr>
        <w:rFonts w:hint="default"/>
      </w:rPr>
    </w:lvl>
  </w:abstractNum>
  <w:abstractNum w:abstractNumId="30" w15:restartNumberingAfterBreak="0">
    <w:nsid w:val="68304C9C"/>
    <w:multiLevelType w:val="multilevel"/>
    <w:tmpl w:val="606A47C2"/>
    <w:lvl w:ilvl="0">
      <w:start w:val="1"/>
      <w:numFmt w:val="decimal"/>
      <w:lvlText w:val="EXTRAIT %1."/>
      <w:lvlJc w:val="left"/>
      <w:pPr>
        <w:ind w:left="1571" w:hanging="360"/>
      </w:pPr>
      <w:rPr>
        <w:rFonts w:hint="default"/>
      </w:r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31" w15:restartNumberingAfterBreak="0">
    <w:nsid w:val="6AE10106"/>
    <w:multiLevelType w:val="multilevel"/>
    <w:tmpl w:val="5D806C20"/>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upperLetter"/>
      <w:lvlText w:val="%3."/>
      <w:lvlJc w:val="left"/>
      <w:pPr>
        <w:ind w:left="2126" w:hanging="708"/>
      </w:pPr>
      <w:rPr>
        <w:rFonts w:hint="default"/>
        <w:b/>
        <w:bCs/>
        <w:szCs w:val="24"/>
      </w:rPr>
    </w:lvl>
    <w:lvl w:ilvl="3">
      <w:start w:val="1"/>
      <w:numFmt w:val="lowerLetter"/>
      <w:lvlText w:val="%4."/>
      <w:lvlJc w:val="left"/>
      <w:pPr>
        <w:ind w:left="1440" w:hanging="360"/>
      </w:pPr>
      <w:rPr>
        <w:rFonts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3706A60"/>
    <w:multiLevelType w:val="multilevel"/>
    <w:tmpl w:val="835E197E"/>
    <w:lvl w:ilvl="0">
      <w:start w:val="1"/>
      <w:numFmt w:val="upperRoman"/>
      <w:lvlText w:val="%1."/>
      <w:lvlJc w:val="left"/>
      <w:pPr>
        <w:ind w:left="709" w:hanging="709"/>
      </w:pPr>
      <w:rPr>
        <w:rFonts w:hint="default"/>
        <w:b/>
        <w:i w:val="0"/>
      </w:rPr>
    </w:lvl>
    <w:lvl w:ilvl="1">
      <w:start w:val="1"/>
      <w:numFmt w:val="decimal"/>
      <w:lvlText w:val="%2."/>
      <w:lvlJc w:val="left"/>
      <w:pPr>
        <w:ind w:left="1418" w:hanging="709"/>
      </w:pPr>
      <w:rPr>
        <w:rFonts w:hint="default"/>
        <w:b/>
      </w:rPr>
    </w:lvl>
    <w:lvl w:ilvl="2">
      <w:start w:val="1"/>
      <w:numFmt w:val="lowerLetter"/>
      <w:lvlText w:val="%3."/>
      <w:lvlJc w:val="left"/>
      <w:pPr>
        <w:ind w:left="1985" w:hanging="567"/>
      </w:pPr>
      <w:rPr>
        <w:rFonts w:hint="default"/>
        <w:b/>
        <w:bCs/>
        <w:szCs w:val="24"/>
      </w:rPr>
    </w:lvl>
    <w:lvl w:ilvl="3">
      <w:start w:val="1"/>
      <w:numFmt w:val="lowerRoman"/>
      <w:lvlText w:val="%4."/>
      <w:lvlJc w:val="left"/>
      <w:pPr>
        <w:ind w:left="2552" w:hanging="567"/>
      </w:pPr>
      <w:rPr>
        <w:rFonts w:hint="default"/>
        <w:color w:val="auto"/>
      </w:rPr>
    </w:lvl>
    <w:lvl w:ilvl="4">
      <w:start w:val="1"/>
      <w:numFmt w:val="decimal"/>
      <w:lvlText w:val="%5."/>
      <w:lvlJc w:val="left"/>
      <w:pPr>
        <w:ind w:left="3119" w:hanging="567"/>
      </w:pPr>
      <w:rPr>
        <w:rFonts w:hint="default"/>
      </w:rPr>
    </w:lvl>
    <w:lvl w:ilvl="5">
      <w:start w:val="1"/>
      <w:numFmt w:val="lowerLetter"/>
      <w:lvlText w:val="%6."/>
      <w:lvlJc w:val="left"/>
      <w:pPr>
        <w:ind w:left="3686" w:hanging="567"/>
      </w:pPr>
      <w:rPr>
        <w:rFonts w:hint="default"/>
      </w:rPr>
    </w:lvl>
    <w:lvl w:ilvl="6">
      <w:start w:val="1"/>
      <w:numFmt w:val="lowerRoman"/>
      <w:lvlText w:val="%7."/>
      <w:lvlJc w:val="left"/>
      <w:pPr>
        <w:ind w:left="4253" w:hanging="567"/>
      </w:pPr>
      <w:rPr>
        <w:rFonts w:hint="default"/>
      </w:rPr>
    </w:lvl>
    <w:lvl w:ilvl="7">
      <w:start w:val="1"/>
      <w:numFmt w:val="decimal"/>
      <w:lvlText w:val="%8."/>
      <w:lvlJc w:val="left"/>
      <w:pPr>
        <w:ind w:left="4820" w:hanging="567"/>
      </w:pPr>
      <w:rPr>
        <w:rFonts w:hint="default"/>
      </w:rPr>
    </w:lvl>
    <w:lvl w:ilvl="8">
      <w:start w:val="1"/>
      <w:numFmt w:val="lowerLetter"/>
      <w:lvlText w:val="%9."/>
      <w:lvlJc w:val="left"/>
      <w:pPr>
        <w:ind w:left="5387" w:hanging="567"/>
      </w:pPr>
      <w:rPr>
        <w:rFonts w:hint="default"/>
      </w:rPr>
    </w:lvl>
  </w:abstractNum>
  <w:abstractNum w:abstractNumId="33" w15:restartNumberingAfterBreak="0">
    <w:nsid w:val="7FA002BF"/>
    <w:multiLevelType w:val="multilevel"/>
    <w:tmpl w:val="4E8CEB18"/>
    <w:lvl w:ilvl="0">
      <w:start w:val="1"/>
      <w:numFmt w:val="upperRoman"/>
      <w:lvlText w:val="%1."/>
      <w:lvlJc w:val="left"/>
      <w:pPr>
        <w:ind w:left="709" w:hanging="709"/>
      </w:pPr>
      <w:rPr>
        <w:rFonts w:hint="default"/>
        <w:b/>
        <w:i w:val="0"/>
      </w:rPr>
    </w:lvl>
    <w:lvl w:ilvl="1">
      <w:start w:val="1"/>
      <w:numFmt w:val="decimal"/>
      <w:lvlText w:val="%1.%2."/>
      <w:lvlJc w:val="left"/>
      <w:pPr>
        <w:ind w:left="1418" w:hanging="709"/>
      </w:pPr>
      <w:rPr>
        <w:rFonts w:hint="default"/>
        <w:b/>
      </w:rPr>
    </w:lvl>
    <w:lvl w:ilvl="2">
      <w:start w:val="1"/>
      <w:numFmt w:val="upperLetter"/>
      <w:lvlText w:val="%1.%2.%3."/>
      <w:lvlJc w:val="left"/>
      <w:pPr>
        <w:ind w:left="1985" w:hanging="567"/>
      </w:pPr>
      <w:rPr>
        <w:rFonts w:hint="default"/>
        <w:b/>
        <w:bCs/>
        <w:szCs w:val="24"/>
      </w:rPr>
    </w:lvl>
    <w:lvl w:ilvl="3">
      <w:start w:val="1"/>
      <w:numFmt w:val="lowerLetter"/>
      <w:lvlText w:val="%4."/>
      <w:lvlJc w:val="left"/>
      <w:pPr>
        <w:ind w:left="2552" w:hanging="567"/>
      </w:pPr>
      <w:rPr>
        <w:rFonts w:hint="default"/>
        <w:color w:val="auto"/>
      </w:rPr>
    </w:lvl>
    <w:lvl w:ilvl="4">
      <w:start w:val="1"/>
      <w:numFmt w:val="lowerLetter"/>
      <w:lvlText w:val="(%5)"/>
      <w:lvlJc w:val="left"/>
      <w:pPr>
        <w:ind w:left="3119" w:hanging="567"/>
      </w:pPr>
      <w:rPr>
        <w:rFonts w:hint="default"/>
      </w:rPr>
    </w:lvl>
    <w:lvl w:ilvl="5">
      <w:start w:val="1"/>
      <w:numFmt w:val="lowerRoman"/>
      <w:lvlText w:val="(%6)"/>
      <w:lvlJc w:val="left"/>
      <w:pPr>
        <w:ind w:left="3686" w:hanging="567"/>
      </w:pPr>
      <w:rPr>
        <w:rFonts w:hint="default"/>
      </w:rPr>
    </w:lvl>
    <w:lvl w:ilvl="6">
      <w:start w:val="1"/>
      <w:numFmt w:val="decimal"/>
      <w:lvlText w:val="%7."/>
      <w:lvlJc w:val="left"/>
      <w:pPr>
        <w:ind w:left="4253" w:hanging="567"/>
      </w:pPr>
      <w:rPr>
        <w:rFonts w:hint="default"/>
      </w:rPr>
    </w:lvl>
    <w:lvl w:ilvl="7">
      <w:start w:val="1"/>
      <w:numFmt w:val="lowerLetter"/>
      <w:lvlText w:val="%8."/>
      <w:lvlJc w:val="left"/>
      <w:pPr>
        <w:ind w:left="4820" w:hanging="567"/>
      </w:pPr>
      <w:rPr>
        <w:rFonts w:hint="default"/>
      </w:rPr>
    </w:lvl>
    <w:lvl w:ilvl="8">
      <w:start w:val="1"/>
      <w:numFmt w:val="lowerRoman"/>
      <w:lvlText w:val="%9."/>
      <w:lvlJc w:val="left"/>
      <w:pPr>
        <w:ind w:left="5387" w:hanging="567"/>
      </w:pPr>
      <w:rPr>
        <w:rFonts w:hint="default"/>
      </w:rPr>
    </w:lvl>
  </w:abstractNum>
  <w:num w:numId="1" w16cid:durableId="334500867">
    <w:abstractNumId w:val="4"/>
  </w:num>
  <w:num w:numId="2" w16cid:durableId="110320586">
    <w:abstractNumId w:val="10"/>
  </w:num>
  <w:num w:numId="3" w16cid:durableId="1267806809">
    <w:abstractNumId w:val="1"/>
  </w:num>
  <w:num w:numId="4" w16cid:durableId="1576160684">
    <w:abstractNumId w:val="20"/>
  </w:num>
  <w:num w:numId="5" w16cid:durableId="134226706">
    <w:abstractNumId w:val="15"/>
  </w:num>
  <w:num w:numId="6" w16cid:durableId="973487267">
    <w:abstractNumId w:val="27"/>
  </w:num>
  <w:num w:numId="7" w16cid:durableId="371735065">
    <w:abstractNumId w:val="23"/>
  </w:num>
  <w:num w:numId="8" w16cid:durableId="1001928386">
    <w:abstractNumId w:val="11"/>
  </w:num>
  <w:num w:numId="9" w16cid:durableId="96994253">
    <w:abstractNumId w:val="6"/>
  </w:num>
  <w:num w:numId="10" w16cid:durableId="813330622">
    <w:abstractNumId w:val="1"/>
  </w:num>
  <w:num w:numId="11" w16cid:durableId="1893691789">
    <w:abstractNumId w:val="21"/>
  </w:num>
  <w:num w:numId="12" w16cid:durableId="662973138">
    <w:abstractNumId w:val="22"/>
  </w:num>
  <w:num w:numId="13" w16cid:durableId="1801678924">
    <w:abstractNumId w:val="31"/>
  </w:num>
  <w:num w:numId="14" w16cid:durableId="1856652666">
    <w:abstractNumId w:val="16"/>
  </w:num>
  <w:num w:numId="15" w16cid:durableId="438793442">
    <w:abstractNumId w:val="8"/>
  </w:num>
  <w:num w:numId="16" w16cid:durableId="1916207563">
    <w:abstractNumId w:val="26"/>
  </w:num>
  <w:num w:numId="17" w16cid:durableId="2004771613">
    <w:abstractNumId w:val="0"/>
  </w:num>
  <w:num w:numId="18" w16cid:durableId="787815823">
    <w:abstractNumId w:val="12"/>
  </w:num>
  <w:num w:numId="19" w16cid:durableId="55445458">
    <w:abstractNumId w:val="28"/>
  </w:num>
  <w:num w:numId="20" w16cid:durableId="70928266">
    <w:abstractNumId w:val="33"/>
  </w:num>
  <w:num w:numId="21" w16cid:durableId="1409155711">
    <w:abstractNumId w:val="14"/>
  </w:num>
  <w:num w:numId="22" w16cid:durableId="1598636387">
    <w:abstractNumId w:val="17"/>
  </w:num>
  <w:num w:numId="23" w16cid:durableId="445463153">
    <w:abstractNumId w:val="29"/>
  </w:num>
  <w:num w:numId="24" w16cid:durableId="627392119">
    <w:abstractNumId w:val="19"/>
  </w:num>
  <w:num w:numId="25" w16cid:durableId="108279953">
    <w:abstractNumId w:val="18"/>
  </w:num>
  <w:num w:numId="26" w16cid:durableId="683095394">
    <w:abstractNumId w:val="3"/>
  </w:num>
  <w:num w:numId="27" w16cid:durableId="730227706">
    <w:abstractNumId w:val="9"/>
  </w:num>
  <w:num w:numId="28" w16cid:durableId="1564220663">
    <w:abstractNumId w:val="13"/>
  </w:num>
  <w:num w:numId="29" w16cid:durableId="16121943">
    <w:abstractNumId w:val="24"/>
  </w:num>
  <w:num w:numId="30" w16cid:durableId="417989961">
    <w:abstractNumId w:val="25"/>
  </w:num>
  <w:num w:numId="31" w16cid:durableId="699209514">
    <w:abstractNumId w:val="5"/>
  </w:num>
  <w:num w:numId="32" w16cid:durableId="1964385949">
    <w:abstractNumId w:val="32"/>
  </w:num>
  <w:num w:numId="33" w16cid:durableId="1023627839">
    <w:abstractNumId w:val="30"/>
  </w:num>
  <w:num w:numId="34" w16cid:durableId="249506807">
    <w:abstractNumId w:val="7"/>
  </w:num>
  <w:num w:numId="35" w16cid:durableId="1517115114">
    <w:abstractNumId w:val="10"/>
    <w:lvlOverride w:ilvl="0">
      <w:startOverride w:val="1"/>
    </w:lvlOverride>
  </w:num>
  <w:num w:numId="36" w16cid:durableId="1809855067">
    <w:abstractNumId w:val="2"/>
  </w:num>
  <w:num w:numId="37" w16cid:durableId="335034131">
    <w:abstractNumId w:val="10"/>
  </w:num>
  <w:num w:numId="38" w16cid:durableId="22171229">
    <w:abstractNumId w:val="1"/>
  </w:num>
  <w:num w:numId="39" w16cid:durableId="390613425">
    <w:abstractNumId w:val="1"/>
  </w:num>
  <w:num w:numId="40" w16cid:durableId="1324358368">
    <w:abstractNumId w:val="1"/>
  </w:num>
  <w:num w:numId="41" w16cid:durableId="1230110995">
    <w:abstractNumId w:val="1"/>
  </w:num>
  <w:num w:numId="42" w16cid:durableId="1382556711">
    <w:abstractNumId w:val="1"/>
  </w:num>
  <w:num w:numId="43" w16cid:durableId="802308915">
    <w:abstractNumId w:val="1"/>
  </w:num>
  <w:num w:numId="44" w16cid:durableId="1227647542">
    <w:abstractNumId w:val="4"/>
  </w:num>
  <w:num w:numId="45" w16cid:durableId="823011524">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BF2"/>
    <w:rsid w:val="000009E2"/>
    <w:rsid w:val="00001731"/>
    <w:rsid w:val="00002F13"/>
    <w:rsid w:val="00003BD2"/>
    <w:rsid w:val="00004501"/>
    <w:rsid w:val="00004627"/>
    <w:rsid w:val="00004A85"/>
    <w:rsid w:val="000050C6"/>
    <w:rsid w:val="00005727"/>
    <w:rsid w:val="000058F1"/>
    <w:rsid w:val="00005EA7"/>
    <w:rsid w:val="00006EA0"/>
    <w:rsid w:val="00007704"/>
    <w:rsid w:val="00007A5F"/>
    <w:rsid w:val="00011154"/>
    <w:rsid w:val="000124C9"/>
    <w:rsid w:val="00012E0F"/>
    <w:rsid w:val="00015EBA"/>
    <w:rsid w:val="000162A2"/>
    <w:rsid w:val="00016A07"/>
    <w:rsid w:val="00016F14"/>
    <w:rsid w:val="000177E0"/>
    <w:rsid w:val="000211EA"/>
    <w:rsid w:val="00021BF9"/>
    <w:rsid w:val="00023B69"/>
    <w:rsid w:val="000314B1"/>
    <w:rsid w:val="000328BC"/>
    <w:rsid w:val="00032FCA"/>
    <w:rsid w:val="00033194"/>
    <w:rsid w:val="000335F9"/>
    <w:rsid w:val="00033757"/>
    <w:rsid w:val="0004061D"/>
    <w:rsid w:val="000416E1"/>
    <w:rsid w:val="00041FB9"/>
    <w:rsid w:val="00043E2F"/>
    <w:rsid w:val="00045697"/>
    <w:rsid w:val="00050405"/>
    <w:rsid w:val="00050596"/>
    <w:rsid w:val="0005167A"/>
    <w:rsid w:val="00057C18"/>
    <w:rsid w:val="00062BB8"/>
    <w:rsid w:val="000651E3"/>
    <w:rsid w:val="000656BF"/>
    <w:rsid w:val="00070C1B"/>
    <w:rsid w:val="00073578"/>
    <w:rsid w:val="00075425"/>
    <w:rsid w:val="000809CB"/>
    <w:rsid w:val="00080FB1"/>
    <w:rsid w:val="00082B2E"/>
    <w:rsid w:val="0008317A"/>
    <w:rsid w:val="00083C5E"/>
    <w:rsid w:val="00085E15"/>
    <w:rsid w:val="00086C1C"/>
    <w:rsid w:val="00086E3B"/>
    <w:rsid w:val="000942A2"/>
    <w:rsid w:val="00094692"/>
    <w:rsid w:val="00094AD2"/>
    <w:rsid w:val="0009688D"/>
    <w:rsid w:val="0009751F"/>
    <w:rsid w:val="000A035F"/>
    <w:rsid w:val="000A1100"/>
    <w:rsid w:val="000A2B00"/>
    <w:rsid w:val="000A3084"/>
    <w:rsid w:val="000A3B61"/>
    <w:rsid w:val="000A3E30"/>
    <w:rsid w:val="000A5D4C"/>
    <w:rsid w:val="000A5D5B"/>
    <w:rsid w:val="000A6FCF"/>
    <w:rsid w:val="000A708F"/>
    <w:rsid w:val="000B0C55"/>
    <w:rsid w:val="000B2E54"/>
    <w:rsid w:val="000B49E0"/>
    <w:rsid w:val="000B4C4D"/>
    <w:rsid w:val="000B516D"/>
    <w:rsid w:val="000B5885"/>
    <w:rsid w:val="000B62BB"/>
    <w:rsid w:val="000C3F84"/>
    <w:rsid w:val="000C3F8E"/>
    <w:rsid w:val="000D0DD1"/>
    <w:rsid w:val="000D32BD"/>
    <w:rsid w:val="000D333B"/>
    <w:rsid w:val="000D3B44"/>
    <w:rsid w:val="000E0C88"/>
    <w:rsid w:val="000E178D"/>
    <w:rsid w:val="000E1A42"/>
    <w:rsid w:val="000E20A5"/>
    <w:rsid w:val="000E28B0"/>
    <w:rsid w:val="000E2AD7"/>
    <w:rsid w:val="000E53FF"/>
    <w:rsid w:val="000E7878"/>
    <w:rsid w:val="000F078A"/>
    <w:rsid w:val="000F0966"/>
    <w:rsid w:val="000F2C0A"/>
    <w:rsid w:val="000F32F1"/>
    <w:rsid w:val="000F4730"/>
    <w:rsid w:val="000F4DFB"/>
    <w:rsid w:val="000F5177"/>
    <w:rsid w:val="000F64A3"/>
    <w:rsid w:val="00100480"/>
    <w:rsid w:val="00103594"/>
    <w:rsid w:val="00103F1F"/>
    <w:rsid w:val="00104362"/>
    <w:rsid w:val="00105274"/>
    <w:rsid w:val="001058FD"/>
    <w:rsid w:val="0010713D"/>
    <w:rsid w:val="001114FE"/>
    <w:rsid w:val="00112214"/>
    <w:rsid w:val="001125B9"/>
    <w:rsid w:val="001128DD"/>
    <w:rsid w:val="001137E9"/>
    <w:rsid w:val="00114FDB"/>
    <w:rsid w:val="00116E02"/>
    <w:rsid w:val="001172B1"/>
    <w:rsid w:val="00117726"/>
    <w:rsid w:val="0012056C"/>
    <w:rsid w:val="00121FED"/>
    <w:rsid w:val="00122302"/>
    <w:rsid w:val="00122878"/>
    <w:rsid w:val="001230C0"/>
    <w:rsid w:val="0012440A"/>
    <w:rsid w:val="00124D7E"/>
    <w:rsid w:val="00125F03"/>
    <w:rsid w:val="0012739F"/>
    <w:rsid w:val="00127DD9"/>
    <w:rsid w:val="00130E29"/>
    <w:rsid w:val="00131363"/>
    <w:rsid w:val="0013143B"/>
    <w:rsid w:val="00134975"/>
    <w:rsid w:val="00134D2A"/>
    <w:rsid w:val="001350BF"/>
    <w:rsid w:val="00137C1E"/>
    <w:rsid w:val="00141BE6"/>
    <w:rsid w:val="001423AE"/>
    <w:rsid w:val="00142964"/>
    <w:rsid w:val="00142FB6"/>
    <w:rsid w:val="00144744"/>
    <w:rsid w:val="0014509C"/>
    <w:rsid w:val="00145183"/>
    <w:rsid w:val="00152011"/>
    <w:rsid w:val="001529B8"/>
    <w:rsid w:val="00153610"/>
    <w:rsid w:val="001549F7"/>
    <w:rsid w:val="00155608"/>
    <w:rsid w:val="00156EDC"/>
    <w:rsid w:val="00157E93"/>
    <w:rsid w:val="001609BB"/>
    <w:rsid w:val="001620BD"/>
    <w:rsid w:val="00163CF7"/>
    <w:rsid w:val="001657EB"/>
    <w:rsid w:val="00165CEF"/>
    <w:rsid w:val="00167432"/>
    <w:rsid w:val="0016769C"/>
    <w:rsid w:val="00170B39"/>
    <w:rsid w:val="001718AD"/>
    <w:rsid w:val="00173B1C"/>
    <w:rsid w:val="001740F3"/>
    <w:rsid w:val="00174B1C"/>
    <w:rsid w:val="00174C67"/>
    <w:rsid w:val="00177054"/>
    <w:rsid w:val="0017799A"/>
    <w:rsid w:val="001810E9"/>
    <w:rsid w:val="0018261B"/>
    <w:rsid w:val="00184F64"/>
    <w:rsid w:val="00185A77"/>
    <w:rsid w:val="0018768F"/>
    <w:rsid w:val="00191465"/>
    <w:rsid w:val="00192038"/>
    <w:rsid w:val="00192BD1"/>
    <w:rsid w:val="0019402A"/>
    <w:rsid w:val="00194D33"/>
    <w:rsid w:val="0019555E"/>
    <w:rsid w:val="00195581"/>
    <w:rsid w:val="00197CCF"/>
    <w:rsid w:val="001A0030"/>
    <w:rsid w:val="001A0CDD"/>
    <w:rsid w:val="001A1B2C"/>
    <w:rsid w:val="001A3083"/>
    <w:rsid w:val="001A3535"/>
    <w:rsid w:val="001A5F88"/>
    <w:rsid w:val="001A7CD3"/>
    <w:rsid w:val="001B09BD"/>
    <w:rsid w:val="001B1863"/>
    <w:rsid w:val="001B3444"/>
    <w:rsid w:val="001B5432"/>
    <w:rsid w:val="001B5708"/>
    <w:rsid w:val="001B5B70"/>
    <w:rsid w:val="001B6B79"/>
    <w:rsid w:val="001C114A"/>
    <w:rsid w:val="001C14E1"/>
    <w:rsid w:val="001C1963"/>
    <w:rsid w:val="001C2C22"/>
    <w:rsid w:val="001C31D2"/>
    <w:rsid w:val="001C53C1"/>
    <w:rsid w:val="001C6345"/>
    <w:rsid w:val="001C68D3"/>
    <w:rsid w:val="001C6DE4"/>
    <w:rsid w:val="001C765D"/>
    <w:rsid w:val="001D0D3F"/>
    <w:rsid w:val="001D1E63"/>
    <w:rsid w:val="001D229B"/>
    <w:rsid w:val="001D2513"/>
    <w:rsid w:val="001D2713"/>
    <w:rsid w:val="001D3109"/>
    <w:rsid w:val="001D7D3B"/>
    <w:rsid w:val="001E0654"/>
    <w:rsid w:val="001E0F5F"/>
    <w:rsid w:val="001E2556"/>
    <w:rsid w:val="001E25EC"/>
    <w:rsid w:val="001E2C55"/>
    <w:rsid w:val="001E621F"/>
    <w:rsid w:val="001E70E7"/>
    <w:rsid w:val="001E7643"/>
    <w:rsid w:val="001E7EBA"/>
    <w:rsid w:val="001F07C9"/>
    <w:rsid w:val="001F0934"/>
    <w:rsid w:val="001F138B"/>
    <w:rsid w:val="001F1B53"/>
    <w:rsid w:val="001F3933"/>
    <w:rsid w:val="001F4F43"/>
    <w:rsid w:val="001F65BE"/>
    <w:rsid w:val="001F6763"/>
    <w:rsid w:val="00200726"/>
    <w:rsid w:val="00200CF7"/>
    <w:rsid w:val="00202328"/>
    <w:rsid w:val="00202992"/>
    <w:rsid w:val="00202E21"/>
    <w:rsid w:val="00205698"/>
    <w:rsid w:val="00205AF5"/>
    <w:rsid w:val="0021019F"/>
    <w:rsid w:val="00210383"/>
    <w:rsid w:val="00211A8E"/>
    <w:rsid w:val="00212391"/>
    <w:rsid w:val="00212931"/>
    <w:rsid w:val="00212984"/>
    <w:rsid w:val="00216AB2"/>
    <w:rsid w:val="00222F45"/>
    <w:rsid w:val="00223CFF"/>
    <w:rsid w:val="00224424"/>
    <w:rsid w:val="0022447F"/>
    <w:rsid w:val="00230051"/>
    <w:rsid w:val="00230A88"/>
    <w:rsid w:val="00232BC0"/>
    <w:rsid w:val="0023319B"/>
    <w:rsid w:val="00234B92"/>
    <w:rsid w:val="002360AA"/>
    <w:rsid w:val="00236290"/>
    <w:rsid w:val="00236756"/>
    <w:rsid w:val="00236D53"/>
    <w:rsid w:val="00240D0A"/>
    <w:rsid w:val="00241A61"/>
    <w:rsid w:val="002443B3"/>
    <w:rsid w:val="00244C53"/>
    <w:rsid w:val="0024626E"/>
    <w:rsid w:val="00246E67"/>
    <w:rsid w:val="00246E8A"/>
    <w:rsid w:val="002473DB"/>
    <w:rsid w:val="00250ADB"/>
    <w:rsid w:val="002535C5"/>
    <w:rsid w:val="00253859"/>
    <w:rsid w:val="00253F93"/>
    <w:rsid w:val="00254D3E"/>
    <w:rsid w:val="0025541B"/>
    <w:rsid w:val="00255928"/>
    <w:rsid w:val="00257099"/>
    <w:rsid w:val="00260F06"/>
    <w:rsid w:val="0026199F"/>
    <w:rsid w:val="00261CDB"/>
    <w:rsid w:val="00264CFA"/>
    <w:rsid w:val="002656EC"/>
    <w:rsid w:val="00265848"/>
    <w:rsid w:val="00266CAD"/>
    <w:rsid w:val="00270C2C"/>
    <w:rsid w:val="00270D90"/>
    <w:rsid w:val="002713E2"/>
    <w:rsid w:val="002715D1"/>
    <w:rsid w:val="00272B3C"/>
    <w:rsid w:val="00273494"/>
    <w:rsid w:val="0027416F"/>
    <w:rsid w:val="00274696"/>
    <w:rsid w:val="00275260"/>
    <w:rsid w:val="00275919"/>
    <w:rsid w:val="00276B3F"/>
    <w:rsid w:val="00277B4F"/>
    <w:rsid w:val="00277FF9"/>
    <w:rsid w:val="002806BF"/>
    <w:rsid w:val="00281699"/>
    <w:rsid w:val="00281940"/>
    <w:rsid w:val="00282228"/>
    <w:rsid w:val="00282DCF"/>
    <w:rsid w:val="00284461"/>
    <w:rsid w:val="00290C59"/>
    <w:rsid w:val="00292FBF"/>
    <w:rsid w:val="00293169"/>
    <w:rsid w:val="00293570"/>
    <w:rsid w:val="002951E4"/>
    <w:rsid w:val="002962C6"/>
    <w:rsid w:val="002964AD"/>
    <w:rsid w:val="002969F4"/>
    <w:rsid w:val="002A0136"/>
    <w:rsid w:val="002A1887"/>
    <w:rsid w:val="002A24DB"/>
    <w:rsid w:val="002A64DB"/>
    <w:rsid w:val="002A73ED"/>
    <w:rsid w:val="002A7632"/>
    <w:rsid w:val="002A78F2"/>
    <w:rsid w:val="002B0C51"/>
    <w:rsid w:val="002B0D44"/>
    <w:rsid w:val="002B0FE8"/>
    <w:rsid w:val="002B1A53"/>
    <w:rsid w:val="002B262E"/>
    <w:rsid w:val="002B62D2"/>
    <w:rsid w:val="002B6429"/>
    <w:rsid w:val="002B79BB"/>
    <w:rsid w:val="002C05BD"/>
    <w:rsid w:val="002C0AEF"/>
    <w:rsid w:val="002C0DB5"/>
    <w:rsid w:val="002C3289"/>
    <w:rsid w:val="002D08F6"/>
    <w:rsid w:val="002D17C3"/>
    <w:rsid w:val="002D195C"/>
    <w:rsid w:val="002D4CBB"/>
    <w:rsid w:val="002D5284"/>
    <w:rsid w:val="002D58A8"/>
    <w:rsid w:val="002D7BA5"/>
    <w:rsid w:val="002E040B"/>
    <w:rsid w:val="002E04E3"/>
    <w:rsid w:val="002E0745"/>
    <w:rsid w:val="002E16D5"/>
    <w:rsid w:val="002E28AE"/>
    <w:rsid w:val="002E3009"/>
    <w:rsid w:val="002E307B"/>
    <w:rsid w:val="002E3BEC"/>
    <w:rsid w:val="002E4A53"/>
    <w:rsid w:val="002E4AB3"/>
    <w:rsid w:val="002E564E"/>
    <w:rsid w:val="002E5885"/>
    <w:rsid w:val="002E7579"/>
    <w:rsid w:val="002E7E90"/>
    <w:rsid w:val="002F001A"/>
    <w:rsid w:val="002F0AC7"/>
    <w:rsid w:val="002F0AE5"/>
    <w:rsid w:val="002F122D"/>
    <w:rsid w:val="002F29DB"/>
    <w:rsid w:val="002F2BE0"/>
    <w:rsid w:val="002F3531"/>
    <w:rsid w:val="002F3E52"/>
    <w:rsid w:val="002F4801"/>
    <w:rsid w:val="002F4FD0"/>
    <w:rsid w:val="002F56F6"/>
    <w:rsid w:val="002F7E77"/>
    <w:rsid w:val="00302210"/>
    <w:rsid w:val="0030459D"/>
    <w:rsid w:val="00304ADF"/>
    <w:rsid w:val="00305836"/>
    <w:rsid w:val="0030591B"/>
    <w:rsid w:val="00306479"/>
    <w:rsid w:val="00306C2A"/>
    <w:rsid w:val="0031075F"/>
    <w:rsid w:val="003108F0"/>
    <w:rsid w:val="003110A9"/>
    <w:rsid w:val="00311200"/>
    <w:rsid w:val="0031138B"/>
    <w:rsid w:val="00311C2B"/>
    <w:rsid w:val="00312D56"/>
    <w:rsid w:val="00313BB7"/>
    <w:rsid w:val="00313D8E"/>
    <w:rsid w:val="003144D6"/>
    <w:rsid w:val="00315C4E"/>
    <w:rsid w:val="00317C6B"/>
    <w:rsid w:val="003217CF"/>
    <w:rsid w:val="00321A9B"/>
    <w:rsid w:val="00321BF7"/>
    <w:rsid w:val="00321DB3"/>
    <w:rsid w:val="00321E05"/>
    <w:rsid w:val="00322A3A"/>
    <w:rsid w:val="00322E38"/>
    <w:rsid w:val="003265DB"/>
    <w:rsid w:val="00326FEF"/>
    <w:rsid w:val="00330616"/>
    <w:rsid w:val="00333E77"/>
    <w:rsid w:val="003340D3"/>
    <w:rsid w:val="00334D8A"/>
    <w:rsid w:val="0033502D"/>
    <w:rsid w:val="00335975"/>
    <w:rsid w:val="003362B0"/>
    <w:rsid w:val="00336334"/>
    <w:rsid w:val="0033686C"/>
    <w:rsid w:val="00340441"/>
    <w:rsid w:val="00342451"/>
    <w:rsid w:val="003433CE"/>
    <w:rsid w:val="00344138"/>
    <w:rsid w:val="00344E07"/>
    <w:rsid w:val="0034566B"/>
    <w:rsid w:val="00345710"/>
    <w:rsid w:val="0034651F"/>
    <w:rsid w:val="00346E41"/>
    <w:rsid w:val="00347DF0"/>
    <w:rsid w:val="00351E4D"/>
    <w:rsid w:val="00352020"/>
    <w:rsid w:val="0035319D"/>
    <w:rsid w:val="00353C16"/>
    <w:rsid w:val="00353C74"/>
    <w:rsid w:val="0035449F"/>
    <w:rsid w:val="00354A9A"/>
    <w:rsid w:val="003565DD"/>
    <w:rsid w:val="00356D2D"/>
    <w:rsid w:val="003574A2"/>
    <w:rsid w:val="0036099E"/>
    <w:rsid w:val="00365035"/>
    <w:rsid w:val="003669B3"/>
    <w:rsid w:val="00367B10"/>
    <w:rsid w:val="00367D85"/>
    <w:rsid w:val="00370823"/>
    <w:rsid w:val="00370BFF"/>
    <w:rsid w:val="003727BE"/>
    <w:rsid w:val="00372F7F"/>
    <w:rsid w:val="00374832"/>
    <w:rsid w:val="0037625F"/>
    <w:rsid w:val="00376678"/>
    <w:rsid w:val="00376AED"/>
    <w:rsid w:val="00381A96"/>
    <w:rsid w:val="003835B4"/>
    <w:rsid w:val="0038379E"/>
    <w:rsid w:val="00384BD3"/>
    <w:rsid w:val="00385F48"/>
    <w:rsid w:val="00390B42"/>
    <w:rsid w:val="00391397"/>
    <w:rsid w:val="003917D6"/>
    <w:rsid w:val="00391B39"/>
    <w:rsid w:val="0039215B"/>
    <w:rsid w:val="0039229F"/>
    <w:rsid w:val="00393B74"/>
    <w:rsid w:val="00397BF8"/>
    <w:rsid w:val="003A0185"/>
    <w:rsid w:val="003A1F06"/>
    <w:rsid w:val="003A221D"/>
    <w:rsid w:val="003A226D"/>
    <w:rsid w:val="003A2D94"/>
    <w:rsid w:val="003A2E32"/>
    <w:rsid w:val="003A3CE8"/>
    <w:rsid w:val="003A3ECE"/>
    <w:rsid w:val="003A49CB"/>
    <w:rsid w:val="003A5D6D"/>
    <w:rsid w:val="003A5E29"/>
    <w:rsid w:val="003A7648"/>
    <w:rsid w:val="003B02E6"/>
    <w:rsid w:val="003B0C64"/>
    <w:rsid w:val="003B116C"/>
    <w:rsid w:val="003B1D93"/>
    <w:rsid w:val="003B2F87"/>
    <w:rsid w:val="003B308E"/>
    <w:rsid w:val="003B33ED"/>
    <w:rsid w:val="003B3F0A"/>
    <w:rsid w:val="003B5F15"/>
    <w:rsid w:val="003B7F84"/>
    <w:rsid w:val="003C058E"/>
    <w:rsid w:val="003C1107"/>
    <w:rsid w:val="003C118F"/>
    <w:rsid w:val="003C1F1F"/>
    <w:rsid w:val="003C2D2F"/>
    <w:rsid w:val="003C38EF"/>
    <w:rsid w:val="003C461F"/>
    <w:rsid w:val="003C5393"/>
    <w:rsid w:val="003C609A"/>
    <w:rsid w:val="003D040C"/>
    <w:rsid w:val="003D0519"/>
    <w:rsid w:val="003D2E57"/>
    <w:rsid w:val="003D34DF"/>
    <w:rsid w:val="003D36B9"/>
    <w:rsid w:val="003D4360"/>
    <w:rsid w:val="003D519E"/>
    <w:rsid w:val="003D5929"/>
    <w:rsid w:val="003D7173"/>
    <w:rsid w:val="003D75DA"/>
    <w:rsid w:val="003D7877"/>
    <w:rsid w:val="003E5E11"/>
    <w:rsid w:val="003E6015"/>
    <w:rsid w:val="003E7782"/>
    <w:rsid w:val="003F1302"/>
    <w:rsid w:val="003F5ECF"/>
    <w:rsid w:val="003F5FA8"/>
    <w:rsid w:val="003F6017"/>
    <w:rsid w:val="003F6825"/>
    <w:rsid w:val="003F7FF4"/>
    <w:rsid w:val="00402C5A"/>
    <w:rsid w:val="004049C4"/>
    <w:rsid w:val="00405BB1"/>
    <w:rsid w:val="00405D6A"/>
    <w:rsid w:val="00407039"/>
    <w:rsid w:val="00410079"/>
    <w:rsid w:val="00410BAD"/>
    <w:rsid w:val="00410E3E"/>
    <w:rsid w:val="00412D23"/>
    <w:rsid w:val="004133E2"/>
    <w:rsid w:val="00413AC3"/>
    <w:rsid w:val="004147A2"/>
    <w:rsid w:val="00414D7A"/>
    <w:rsid w:val="00415985"/>
    <w:rsid w:val="00422F27"/>
    <w:rsid w:val="004232FB"/>
    <w:rsid w:val="00423620"/>
    <w:rsid w:val="004247EC"/>
    <w:rsid w:val="004251F2"/>
    <w:rsid w:val="004269FB"/>
    <w:rsid w:val="004273D0"/>
    <w:rsid w:val="004275EB"/>
    <w:rsid w:val="0042798A"/>
    <w:rsid w:val="00427EEB"/>
    <w:rsid w:val="00430E58"/>
    <w:rsid w:val="00433176"/>
    <w:rsid w:val="004332CA"/>
    <w:rsid w:val="004336C1"/>
    <w:rsid w:val="00433862"/>
    <w:rsid w:val="00433DC7"/>
    <w:rsid w:val="0043494E"/>
    <w:rsid w:val="00435A1C"/>
    <w:rsid w:val="00436783"/>
    <w:rsid w:val="00437343"/>
    <w:rsid w:val="00441FBD"/>
    <w:rsid w:val="00442880"/>
    <w:rsid w:val="00442D8D"/>
    <w:rsid w:val="0044430A"/>
    <w:rsid w:val="00447494"/>
    <w:rsid w:val="00450D56"/>
    <w:rsid w:val="00450EA3"/>
    <w:rsid w:val="00451FFD"/>
    <w:rsid w:val="004521FD"/>
    <w:rsid w:val="0045534B"/>
    <w:rsid w:val="0045563B"/>
    <w:rsid w:val="00455F38"/>
    <w:rsid w:val="004560C3"/>
    <w:rsid w:val="00456435"/>
    <w:rsid w:val="00457133"/>
    <w:rsid w:val="004610D6"/>
    <w:rsid w:val="0046222D"/>
    <w:rsid w:val="004636A1"/>
    <w:rsid w:val="0046419D"/>
    <w:rsid w:val="00465CCB"/>
    <w:rsid w:val="00467B48"/>
    <w:rsid w:val="0047007A"/>
    <w:rsid w:val="004710DE"/>
    <w:rsid w:val="00472B43"/>
    <w:rsid w:val="00472DF5"/>
    <w:rsid w:val="00473CAD"/>
    <w:rsid w:val="0047591E"/>
    <w:rsid w:val="00475E41"/>
    <w:rsid w:val="00477AD6"/>
    <w:rsid w:val="00477F91"/>
    <w:rsid w:val="0048140F"/>
    <w:rsid w:val="00482977"/>
    <w:rsid w:val="004835C9"/>
    <w:rsid w:val="00484767"/>
    <w:rsid w:val="00485A06"/>
    <w:rsid w:val="00485B4B"/>
    <w:rsid w:val="004860AF"/>
    <w:rsid w:val="0049001F"/>
    <w:rsid w:val="004904D7"/>
    <w:rsid w:val="00490EF0"/>
    <w:rsid w:val="00491407"/>
    <w:rsid w:val="00492112"/>
    <w:rsid w:val="0049441D"/>
    <w:rsid w:val="004944D1"/>
    <w:rsid w:val="004977FE"/>
    <w:rsid w:val="004A143D"/>
    <w:rsid w:val="004A15E9"/>
    <w:rsid w:val="004A1D08"/>
    <w:rsid w:val="004A4BBC"/>
    <w:rsid w:val="004A6688"/>
    <w:rsid w:val="004A73FD"/>
    <w:rsid w:val="004B07BB"/>
    <w:rsid w:val="004B1DC0"/>
    <w:rsid w:val="004B1E4C"/>
    <w:rsid w:val="004B4053"/>
    <w:rsid w:val="004B4100"/>
    <w:rsid w:val="004B51F7"/>
    <w:rsid w:val="004B5AC3"/>
    <w:rsid w:val="004B699D"/>
    <w:rsid w:val="004B6BE6"/>
    <w:rsid w:val="004B6D74"/>
    <w:rsid w:val="004B7FD8"/>
    <w:rsid w:val="004C167B"/>
    <w:rsid w:val="004C1AB5"/>
    <w:rsid w:val="004C1AD9"/>
    <w:rsid w:val="004C2BC6"/>
    <w:rsid w:val="004C48E6"/>
    <w:rsid w:val="004C4C7F"/>
    <w:rsid w:val="004C53DE"/>
    <w:rsid w:val="004D00D4"/>
    <w:rsid w:val="004D0506"/>
    <w:rsid w:val="004D18C7"/>
    <w:rsid w:val="004D1F91"/>
    <w:rsid w:val="004D4ADB"/>
    <w:rsid w:val="004D7199"/>
    <w:rsid w:val="004D7B4A"/>
    <w:rsid w:val="004E09D0"/>
    <w:rsid w:val="004E1B4B"/>
    <w:rsid w:val="004E2548"/>
    <w:rsid w:val="004E29EE"/>
    <w:rsid w:val="004E2E32"/>
    <w:rsid w:val="004E2EEB"/>
    <w:rsid w:val="004E38EB"/>
    <w:rsid w:val="004E3FBE"/>
    <w:rsid w:val="004E454A"/>
    <w:rsid w:val="004E4681"/>
    <w:rsid w:val="004E4CF5"/>
    <w:rsid w:val="004E4F81"/>
    <w:rsid w:val="004E4F89"/>
    <w:rsid w:val="004E576D"/>
    <w:rsid w:val="004E6DED"/>
    <w:rsid w:val="004E6F05"/>
    <w:rsid w:val="004E746D"/>
    <w:rsid w:val="004F05AC"/>
    <w:rsid w:val="004F0E11"/>
    <w:rsid w:val="004F20BB"/>
    <w:rsid w:val="004F20FA"/>
    <w:rsid w:val="004F527F"/>
    <w:rsid w:val="004F65B4"/>
    <w:rsid w:val="004F7CA6"/>
    <w:rsid w:val="005004E8"/>
    <w:rsid w:val="00503200"/>
    <w:rsid w:val="00503B2C"/>
    <w:rsid w:val="00504F2B"/>
    <w:rsid w:val="005077AA"/>
    <w:rsid w:val="005109D7"/>
    <w:rsid w:val="0051120A"/>
    <w:rsid w:val="00512967"/>
    <w:rsid w:val="0051325F"/>
    <w:rsid w:val="00515828"/>
    <w:rsid w:val="00517314"/>
    <w:rsid w:val="0051790C"/>
    <w:rsid w:val="00520060"/>
    <w:rsid w:val="005224FF"/>
    <w:rsid w:val="00522E02"/>
    <w:rsid w:val="00522FE0"/>
    <w:rsid w:val="00525B53"/>
    <w:rsid w:val="0053211F"/>
    <w:rsid w:val="00533DCA"/>
    <w:rsid w:val="00534EF1"/>
    <w:rsid w:val="005418BA"/>
    <w:rsid w:val="00544615"/>
    <w:rsid w:val="00546824"/>
    <w:rsid w:val="00546AB8"/>
    <w:rsid w:val="00547F7E"/>
    <w:rsid w:val="0055004E"/>
    <w:rsid w:val="00550ADF"/>
    <w:rsid w:val="00551106"/>
    <w:rsid w:val="005512CB"/>
    <w:rsid w:val="0055150C"/>
    <w:rsid w:val="0055197B"/>
    <w:rsid w:val="0055576A"/>
    <w:rsid w:val="00557061"/>
    <w:rsid w:val="00557DCE"/>
    <w:rsid w:val="0056303F"/>
    <w:rsid w:val="00565A23"/>
    <w:rsid w:val="005663F5"/>
    <w:rsid w:val="00567C61"/>
    <w:rsid w:val="00572C41"/>
    <w:rsid w:val="00572D99"/>
    <w:rsid w:val="00572EA5"/>
    <w:rsid w:val="00573C1E"/>
    <w:rsid w:val="00574275"/>
    <w:rsid w:val="00574D40"/>
    <w:rsid w:val="005759C4"/>
    <w:rsid w:val="00575C5F"/>
    <w:rsid w:val="0058081D"/>
    <w:rsid w:val="0058246B"/>
    <w:rsid w:val="00582AD6"/>
    <w:rsid w:val="00582B47"/>
    <w:rsid w:val="005832B2"/>
    <w:rsid w:val="00584256"/>
    <w:rsid w:val="00585B32"/>
    <w:rsid w:val="00586B1E"/>
    <w:rsid w:val="00587178"/>
    <w:rsid w:val="00587945"/>
    <w:rsid w:val="00587A4E"/>
    <w:rsid w:val="005909FD"/>
    <w:rsid w:val="0059207A"/>
    <w:rsid w:val="00593817"/>
    <w:rsid w:val="00594720"/>
    <w:rsid w:val="00594892"/>
    <w:rsid w:val="005974C0"/>
    <w:rsid w:val="00597AAB"/>
    <w:rsid w:val="005A149C"/>
    <w:rsid w:val="005A177D"/>
    <w:rsid w:val="005A1C9D"/>
    <w:rsid w:val="005A5572"/>
    <w:rsid w:val="005A6A3A"/>
    <w:rsid w:val="005A7638"/>
    <w:rsid w:val="005A7D91"/>
    <w:rsid w:val="005B0D34"/>
    <w:rsid w:val="005B24AD"/>
    <w:rsid w:val="005B2FF6"/>
    <w:rsid w:val="005B3192"/>
    <w:rsid w:val="005B4511"/>
    <w:rsid w:val="005B6EEF"/>
    <w:rsid w:val="005B71D4"/>
    <w:rsid w:val="005B7E04"/>
    <w:rsid w:val="005C1513"/>
    <w:rsid w:val="005C1E31"/>
    <w:rsid w:val="005C39D4"/>
    <w:rsid w:val="005C65E7"/>
    <w:rsid w:val="005C73DC"/>
    <w:rsid w:val="005D00A5"/>
    <w:rsid w:val="005D047C"/>
    <w:rsid w:val="005D07D4"/>
    <w:rsid w:val="005D0EB0"/>
    <w:rsid w:val="005D1E0D"/>
    <w:rsid w:val="005D3808"/>
    <w:rsid w:val="005D686A"/>
    <w:rsid w:val="005D7FA9"/>
    <w:rsid w:val="005E0FC5"/>
    <w:rsid w:val="005E1EC2"/>
    <w:rsid w:val="005E4245"/>
    <w:rsid w:val="005E4247"/>
    <w:rsid w:val="005E4AF2"/>
    <w:rsid w:val="005E6A57"/>
    <w:rsid w:val="005E6A7C"/>
    <w:rsid w:val="005E6F11"/>
    <w:rsid w:val="005E7337"/>
    <w:rsid w:val="005E7972"/>
    <w:rsid w:val="005F0D6C"/>
    <w:rsid w:val="005F2E44"/>
    <w:rsid w:val="005F5543"/>
    <w:rsid w:val="005F5874"/>
    <w:rsid w:val="005F5940"/>
    <w:rsid w:val="005F5C3D"/>
    <w:rsid w:val="005F704E"/>
    <w:rsid w:val="005F72E7"/>
    <w:rsid w:val="005F791C"/>
    <w:rsid w:val="0060167E"/>
    <w:rsid w:val="00603B4C"/>
    <w:rsid w:val="006050F3"/>
    <w:rsid w:val="006056F3"/>
    <w:rsid w:val="00605FF8"/>
    <w:rsid w:val="00607012"/>
    <w:rsid w:val="006073C2"/>
    <w:rsid w:val="0060782F"/>
    <w:rsid w:val="00610834"/>
    <w:rsid w:val="006113CA"/>
    <w:rsid w:val="00612B3D"/>
    <w:rsid w:val="00613098"/>
    <w:rsid w:val="00613DF0"/>
    <w:rsid w:val="00613E3E"/>
    <w:rsid w:val="006142A2"/>
    <w:rsid w:val="00615A3B"/>
    <w:rsid w:val="00620FBD"/>
    <w:rsid w:val="006227A9"/>
    <w:rsid w:val="00622C9C"/>
    <w:rsid w:val="00623AAA"/>
    <w:rsid w:val="00624445"/>
    <w:rsid w:val="00625EDE"/>
    <w:rsid w:val="0063194F"/>
    <w:rsid w:val="00631CBE"/>
    <w:rsid w:val="00634002"/>
    <w:rsid w:val="00634548"/>
    <w:rsid w:val="006347EB"/>
    <w:rsid w:val="00634F3E"/>
    <w:rsid w:val="00636621"/>
    <w:rsid w:val="00636687"/>
    <w:rsid w:val="006378BE"/>
    <w:rsid w:val="00637B7E"/>
    <w:rsid w:val="00640468"/>
    <w:rsid w:val="006413E7"/>
    <w:rsid w:val="00645B7D"/>
    <w:rsid w:val="00646E71"/>
    <w:rsid w:val="00647002"/>
    <w:rsid w:val="00647BDE"/>
    <w:rsid w:val="006520AE"/>
    <w:rsid w:val="0065583D"/>
    <w:rsid w:val="00656659"/>
    <w:rsid w:val="00657785"/>
    <w:rsid w:val="00660049"/>
    <w:rsid w:val="00660487"/>
    <w:rsid w:val="00660683"/>
    <w:rsid w:val="00660CC9"/>
    <w:rsid w:val="006611A6"/>
    <w:rsid w:val="006619C7"/>
    <w:rsid w:val="00661BDD"/>
    <w:rsid w:val="00662115"/>
    <w:rsid w:val="00662DE0"/>
    <w:rsid w:val="00666363"/>
    <w:rsid w:val="00666D44"/>
    <w:rsid w:val="00666E42"/>
    <w:rsid w:val="00667D0A"/>
    <w:rsid w:val="00670B95"/>
    <w:rsid w:val="006717F5"/>
    <w:rsid w:val="00672447"/>
    <w:rsid w:val="006724D6"/>
    <w:rsid w:val="00672760"/>
    <w:rsid w:val="0067279B"/>
    <w:rsid w:val="006736F8"/>
    <w:rsid w:val="006738FD"/>
    <w:rsid w:val="00674866"/>
    <w:rsid w:val="00674B78"/>
    <w:rsid w:val="00675154"/>
    <w:rsid w:val="006759C9"/>
    <w:rsid w:val="00675B64"/>
    <w:rsid w:val="006801A8"/>
    <w:rsid w:val="006803E3"/>
    <w:rsid w:val="0068043F"/>
    <w:rsid w:val="0068061B"/>
    <w:rsid w:val="00681CA3"/>
    <w:rsid w:val="00681CC4"/>
    <w:rsid w:val="00683932"/>
    <w:rsid w:val="006842AC"/>
    <w:rsid w:val="00684FD8"/>
    <w:rsid w:val="0069019A"/>
    <w:rsid w:val="00691007"/>
    <w:rsid w:val="0069221D"/>
    <w:rsid w:val="0069235C"/>
    <w:rsid w:val="00693832"/>
    <w:rsid w:val="00694C22"/>
    <w:rsid w:val="006975E5"/>
    <w:rsid w:val="006A0988"/>
    <w:rsid w:val="006A0FF6"/>
    <w:rsid w:val="006A42E8"/>
    <w:rsid w:val="006A43CC"/>
    <w:rsid w:val="006A5A55"/>
    <w:rsid w:val="006A5AE4"/>
    <w:rsid w:val="006A64C8"/>
    <w:rsid w:val="006A72CC"/>
    <w:rsid w:val="006A7488"/>
    <w:rsid w:val="006A79F4"/>
    <w:rsid w:val="006B0B0E"/>
    <w:rsid w:val="006B0CC1"/>
    <w:rsid w:val="006B1372"/>
    <w:rsid w:val="006B1629"/>
    <w:rsid w:val="006B1715"/>
    <w:rsid w:val="006B5839"/>
    <w:rsid w:val="006B589B"/>
    <w:rsid w:val="006B6784"/>
    <w:rsid w:val="006C06EB"/>
    <w:rsid w:val="006C1EAA"/>
    <w:rsid w:val="006C1F95"/>
    <w:rsid w:val="006C28D7"/>
    <w:rsid w:val="006C2CBE"/>
    <w:rsid w:val="006C4760"/>
    <w:rsid w:val="006C5080"/>
    <w:rsid w:val="006C5EF8"/>
    <w:rsid w:val="006D1222"/>
    <w:rsid w:val="006D1258"/>
    <w:rsid w:val="006D26B9"/>
    <w:rsid w:val="006D32C4"/>
    <w:rsid w:val="006D3406"/>
    <w:rsid w:val="006D4399"/>
    <w:rsid w:val="006D504E"/>
    <w:rsid w:val="006D5703"/>
    <w:rsid w:val="006D6641"/>
    <w:rsid w:val="006D7E41"/>
    <w:rsid w:val="006E177B"/>
    <w:rsid w:val="006E4DD5"/>
    <w:rsid w:val="006E70C4"/>
    <w:rsid w:val="006F068B"/>
    <w:rsid w:val="006F0D18"/>
    <w:rsid w:val="006F1739"/>
    <w:rsid w:val="006F2EF4"/>
    <w:rsid w:val="006F6088"/>
    <w:rsid w:val="006F7434"/>
    <w:rsid w:val="00701ABC"/>
    <w:rsid w:val="00703F00"/>
    <w:rsid w:val="007041C8"/>
    <w:rsid w:val="0070525F"/>
    <w:rsid w:val="00705DC0"/>
    <w:rsid w:val="00707B00"/>
    <w:rsid w:val="007102F9"/>
    <w:rsid w:val="00711D8E"/>
    <w:rsid w:val="0071212D"/>
    <w:rsid w:val="007126DA"/>
    <w:rsid w:val="00712F05"/>
    <w:rsid w:val="00713300"/>
    <w:rsid w:val="00715512"/>
    <w:rsid w:val="0071779B"/>
    <w:rsid w:val="00720647"/>
    <w:rsid w:val="00720CD5"/>
    <w:rsid w:val="00722CB7"/>
    <w:rsid w:val="0072305C"/>
    <w:rsid w:val="007237AE"/>
    <w:rsid w:val="00723BA3"/>
    <w:rsid w:val="00724ABA"/>
    <w:rsid w:val="00725BAD"/>
    <w:rsid w:val="00726523"/>
    <w:rsid w:val="00726A47"/>
    <w:rsid w:val="007335C4"/>
    <w:rsid w:val="00734F49"/>
    <w:rsid w:val="007350EB"/>
    <w:rsid w:val="00740033"/>
    <w:rsid w:val="00743B1F"/>
    <w:rsid w:val="00744E47"/>
    <w:rsid w:val="007450BF"/>
    <w:rsid w:val="00745326"/>
    <w:rsid w:val="00745B8D"/>
    <w:rsid w:val="00746B16"/>
    <w:rsid w:val="0074740E"/>
    <w:rsid w:val="0075033F"/>
    <w:rsid w:val="00750AE1"/>
    <w:rsid w:val="00751264"/>
    <w:rsid w:val="00751350"/>
    <w:rsid w:val="007516D3"/>
    <w:rsid w:val="00753543"/>
    <w:rsid w:val="007535D5"/>
    <w:rsid w:val="00753B38"/>
    <w:rsid w:val="007546D0"/>
    <w:rsid w:val="00754B43"/>
    <w:rsid w:val="00757A8C"/>
    <w:rsid w:val="007615E8"/>
    <w:rsid w:val="00761EC7"/>
    <w:rsid w:val="007627B4"/>
    <w:rsid w:val="00766DA4"/>
    <w:rsid w:val="00767283"/>
    <w:rsid w:val="00770724"/>
    <w:rsid w:val="00771AEB"/>
    <w:rsid w:val="00772681"/>
    <w:rsid w:val="0077290D"/>
    <w:rsid w:val="00772EC3"/>
    <w:rsid w:val="00772F2E"/>
    <w:rsid w:val="007745EF"/>
    <w:rsid w:val="00781EEE"/>
    <w:rsid w:val="00782ACD"/>
    <w:rsid w:val="0078325E"/>
    <w:rsid w:val="00783287"/>
    <w:rsid w:val="007835EA"/>
    <w:rsid w:val="007845D3"/>
    <w:rsid w:val="00784D42"/>
    <w:rsid w:val="00791E64"/>
    <w:rsid w:val="007922DA"/>
    <w:rsid w:val="007949F1"/>
    <w:rsid w:val="00796460"/>
    <w:rsid w:val="007974B8"/>
    <w:rsid w:val="007A04BF"/>
    <w:rsid w:val="007A0BF2"/>
    <w:rsid w:val="007A204C"/>
    <w:rsid w:val="007A6098"/>
    <w:rsid w:val="007A6881"/>
    <w:rsid w:val="007A73D6"/>
    <w:rsid w:val="007B13D3"/>
    <w:rsid w:val="007B27BE"/>
    <w:rsid w:val="007B2EB9"/>
    <w:rsid w:val="007B3298"/>
    <w:rsid w:val="007B3489"/>
    <w:rsid w:val="007B4694"/>
    <w:rsid w:val="007B5C04"/>
    <w:rsid w:val="007B6CF3"/>
    <w:rsid w:val="007B79D6"/>
    <w:rsid w:val="007C1F1C"/>
    <w:rsid w:val="007C3CBD"/>
    <w:rsid w:val="007C3F6C"/>
    <w:rsid w:val="007C5A31"/>
    <w:rsid w:val="007C5B82"/>
    <w:rsid w:val="007D001B"/>
    <w:rsid w:val="007D27E6"/>
    <w:rsid w:val="007D4E0B"/>
    <w:rsid w:val="007D5CA4"/>
    <w:rsid w:val="007D64F4"/>
    <w:rsid w:val="007E04BF"/>
    <w:rsid w:val="007E1CBD"/>
    <w:rsid w:val="007E1FD9"/>
    <w:rsid w:val="007E2851"/>
    <w:rsid w:val="007E4D7E"/>
    <w:rsid w:val="007E6D4B"/>
    <w:rsid w:val="007E7161"/>
    <w:rsid w:val="007F116B"/>
    <w:rsid w:val="007F2CF7"/>
    <w:rsid w:val="007F541A"/>
    <w:rsid w:val="007F5D70"/>
    <w:rsid w:val="007F5E19"/>
    <w:rsid w:val="007F5EF5"/>
    <w:rsid w:val="00800E4E"/>
    <w:rsid w:val="008017CA"/>
    <w:rsid w:val="00801EB6"/>
    <w:rsid w:val="00801EDB"/>
    <w:rsid w:val="008027A3"/>
    <w:rsid w:val="00802D41"/>
    <w:rsid w:val="00805D71"/>
    <w:rsid w:val="00807AB7"/>
    <w:rsid w:val="00811726"/>
    <w:rsid w:val="008138D2"/>
    <w:rsid w:val="00813980"/>
    <w:rsid w:val="00814C9A"/>
    <w:rsid w:val="00814D62"/>
    <w:rsid w:val="00816C9E"/>
    <w:rsid w:val="00817515"/>
    <w:rsid w:val="0082066A"/>
    <w:rsid w:val="008223E2"/>
    <w:rsid w:val="0082302B"/>
    <w:rsid w:val="0082317E"/>
    <w:rsid w:val="00826DA3"/>
    <w:rsid w:val="00827048"/>
    <w:rsid w:val="00827500"/>
    <w:rsid w:val="00827A33"/>
    <w:rsid w:val="00830B8B"/>
    <w:rsid w:val="00832275"/>
    <w:rsid w:val="008322BD"/>
    <w:rsid w:val="008327D6"/>
    <w:rsid w:val="00833F87"/>
    <w:rsid w:val="00835190"/>
    <w:rsid w:val="00835413"/>
    <w:rsid w:val="0083745D"/>
    <w:rsid w:val="00840A6B"/>
    <w:rsid w:val="00840C42"/>
    <w:rsid w:val="00840D31"/>
    <w:rsid w:val="008421A0"/>
    <w:rsid w:val="0084293D"/>
    <w:rsid w:val="00842BEB"/>
    <w:rsid w:val="00842C02"/>
    <w:rsid w:val="00843F1C"/>
    <w:rsid w:val="00843FB0"/>
    <w:rsid w:val="00844BAA"/>
    <w:rsid w:val="00844EFA"/>
    <w:rsid w:val="00845982"/>
    <w:rsid w:val="008463CB"/>
    <w:rsid w:val="008505E9"/>
    <w:rsid w:val="008516F1"/>
    <w:rsid w:val="00852CA6"/>
    <w:rsid w:val="008531F2"/>
    <w:rsid w:val="00855B94"/>
    <w:rsid w:val="00856473"/>
    <w:rsid w:val="00861298"/>
    <w:rsid w:val="0086186A"/>
    <w:rsid w:val="00861D4B"/>
    <w:rsid w:val="00862D37"/>
    <w:rsid w:val="0086309E"/>
    <w:rsid w:val="00863602"/>
    <w:rsid w:val="0086437F"/>
    <w:rsid w:val="008649EE"/>
    <w:rsid w:val="00864D52"/>
    <w:rsid w:val="0086538B"/>
    <w:rsid w:val="0086623E"/>
    <w:rsid w:val="00867E3A"/>
    <w:rsid w:val="00870851"/>
    <w:rsid w:val="00870B99"/>
    <w:rsid w:val="008722A9"/>
    <w:rsid w:val="00872B05"/>
    <w:rsid w:val="00872F52"/>
    <w:rsid w:val="00877817"/>
    <w:rsid w:val="00877F38"/>
    <w:rsid w:val="00880330"/>
    <w:rsid w:val="00880D2E"/>
    <w:rsid w:val="008814F7"/>
    <w:rsid w:val="00883FBA"/>
    <w:rsid w:val="00884341"/>
    <w:rsid w:val="00884724"/>
    <w:rsid w:val="0088531B"/>
    <w:rsid w:val="00886030"/>
    <w:rsid w:val="008878B9"/>
    <w:rsid w:val="00892069"/>
    <w:rsid w:val="008921AD"/>
    <w:rsid w:val="008921EA"/>
    <w:rsid w:val="0089313B"/>
    <w:rsid w:val="0089567D"/>
    <w:rsid w:val="008964D5"/>
    <w:rsid w:val="0089733D"/>
    <w:rsid w:val="008A152A"/>
    <w:rsid w:val="008A1B61"/>
    <w:rsid w:val="008A1EBE"/>
    <w:rsid w:val="008A35CB"/>
    <w:rsid w:val="008A41DF"/>
    <w:rsid w:val="008A4CB8"/>
    <w:rsid w:val="008B0485"/>
    <w:rsid w:val="008B1671"/>
    <w:rsid w:val="008B1AB6"/>
    <w:rsid w:val="008B20A9"/>
    <w:rsid w:val="008B3DFE"/>
    <w:rsid w:val="008B4556"/>
    <w:rsid w:val="008B4A42"/>
    <w:rsid w:val="008B4C3C"/>
    <w:rsid w:val="008B62BD"/>
    <w:rsid w:val="008C3679"/>
    <w:rsid w:val="008C3DC7"/>
    <w:rsid w:val="008C4571"/>
    <w:rsid w:val="008C51DD"/>
    <w:rsid w:val="008C7E97"/>
    <w:rsid w:val="008D0324"/>
    <w:rsid w:val="008D07DF"/>
    <w:rsid w:val="008D23D5"/>
    <w:rsid w:val="008D3DCD"/>
    <w:rsid w:val="008D540E"/>
    <w:rsid w:val="008D6167"/>
    <w:rsid w:val="008E0816"/>
    <w:rsid w:val="008E08C6"/>
    <w:rsid w:val="008E0F10"/>
    <w:rsid w:val="008E17FF"/>
    <w:rsid w:val="008E1D6C"/>
    <w:rsid w:val="008E22E2"/>
    <w:rsid w:val="008E39FC"/>
    <w:rsid w:val="008E50B5"/>
    <w:rsid w:val="008E513C"/>
    <w:rsid w:val="008E545A"/>
    <w:rsid w:val="008E6436"/>
    <w:rsid w:val="008E7F4C"/>
    <w:rsid w:val="008F0B63"/>
    <w:rsid w:val="008F0D45"/>
    <w:rsid w:val="008F0D90"/>
    <w:rsid w:val="008F15EA"/>
    <w:rsid w:val="008F21C2"/>
    <w:rsid w:val="008F3F37"/>
    <w:rsid w:val="008F71AD"/>
    <w:rsid w:val="008F7527"/>
    <w:rsid w:val="00904899"/>
    <w:rsid w:val="00906717"/>
    <w:rsid w:val="009109C1"/>
    <w:rsid w:val="00912560"/>
    <w:rsid w:val="009131D0"/>
    <w:rsid w:val="0091444F"/>
    <w:rsid w:val="00916040"/>
    <w:rsid w:val="009177BF"/>
    <w:rsid w:val="00917CFC"/>
    <w:rsid w:val="0092095F"/>
    <w:rsid w:val="009227A6"/>
    <w:rsid w:val="00922EAD"/>
    <w:rsid w:val="00922F5E"/>
    <w:rsid w:val="00923B8B"/>
    <w:rsid w:val="009263FE"/>
    <w:rsid w:val="00927DC1"/>
    <w:rsid w:val="00931840"/>
    <w:rsid w:val="00932001"/>
    <w:rsid w:val="009344C0"/>
    <w:rsid w:val="0093496B"/>
    <w:rsid w:val="009363A0"/>
    <w:rsid w:val="009416CD"/>
    <w:rsid w:val="009427DE"/>
    <w:rsid w:val="0094444F"/>
    <w:rsid w:val="00944C74"/>
    <w:rsid w:val="009454DB"/>
    <w:rsid w:val="00946F90"/>
    <w:rsid w:val="00947FC7"/>
    <w:rsid w:val="00951A57"/>
    <w:rsid w:val="00952FC4"/>
    <w:rsid w:val="0095586C"/>
    <w:rsid w:val="00957C6D"/>
    <w:rsid w:val="00960AF4"/>
    <w:rsid w:val="00960E27"/>
    <w:rsid w:val="00961AD2"/>
    <w:rsid w:val="009628C2"/>
    <w:rsid w:val="0096341D"/>
    <w:rsid w:val="0096389A"/>
    <w:rsid w:val="00963B23"/>
    <w:rsid w:val="00963D53"/>
    <w:rsid w:val="009640DE"/>
    <w:rsid w:val="0096421F"/>
    <w:rsid w:val="009646E2"/>
    <w:rsid w:val="00966E34"/>
    <w:rsid w:val="00967117"/>
    <w:rsid w:val="00972541"/>
    <w:rsid w:val="00973B55"/>
    <w:rsid w:val="00976B99"/>
    <w:rsid w:val="00976C41"/>
    <w:rsid w:val="009773DF"/>
    <w:rsid w:val="00981652"/>
    <w:rsid w:val="009836C9"/>
    <w:rsid w:val="0098514A"/>
    <w:rsid w:val="0099117A"/>
    <w:rsid w:val="0099214E"/>
    <w:rsid w:val="009964B5"/>
    <w:rsid w:val="00996699"/>
    <w:rsid w:val="00997260"/>
    <w:rsid w:val="0099744C"/>
    <w:rsid w:val="009976F7"/>
    <w:rsid w:val="009A202D"/>
    <w:rsid w:val="009A2310"/>
    <w:rsid w:val="009A2E43"/>
    <w:rsid w:val="009A2F84"/>
    <w:rsid w:val="009A4017"/>
    <w:rsid w:val="009A45F3"/>
    <w:rsid w:val="009A4AE7"/>
    <w:rsid w:val="009A4B8F"/>
    <w:rsid w:val="009A4EA8"/>
    <w:rsid w:val="009A575A"/>
    <w:rsid w:val="009A5791"/>
    <w:rsid w:val="009A64F1"/>
    <w:rsid w:val="009B155C"/>
    <w:rsid w:val="009B1A03"/>
    <w:rsid w:val="009B20AB"/>
    <w:rsid w:val="009B2B3C"/>
    <w:rsid w:val="009B4B69"/>
    <w:rsid w:val="009B5F4A"/>
    <w:rsid w:val="009C419F"/>
    <w:rsid w:val="009C5AB8"/>
    <w:rsid w:val="009C6572"/>
    <w:rsid w:val="009C68C1"/>
    <w:rsid w:val="009C6AF5"/>
    <w:rsid w:val="009C7049"/>
    <w:rsid w:val="009D0101"/>
    <w:rsid w:val="009D0E9A"/>
    <w:rsid w:val="009D1296"/>
    <w:rsid w:val="009D22A7"/>
    <w:rsid w:val="009D26B6"/>
    <w:rsid w:val="009D28D4"/>
    <w:rsid w:val="009D2933"/>
    <w:rsid w:val="009D4247"/>
    <w:rsid w:val="009D4490"/>
    <w:rsid w:val="009D4CA5"/>
    <w:rsid w:val="009D58F8"/>
    <w:rsid w:val="009D5CDA"/>
    <w:rsid w:val="009E5169"/>
    <w:rsid w:val="009E5539"/>
    <w:rsid w:val="009E60E8"/>
    <w:rsid w:val="009E68D5"/>
    <w:rsid w:val="009E75DA"/>
    <w:rsid w:val="009E7CC8"/>
    <w:rsid w:val="009F16CF"/>
    <w:rsid w:val="009F1B2D"/>
    <w:rsid w:val="009F2D7F"/>
    <w:rsid w:val="009F4318"/>
    <w:rsid w:val="009F4F40"/>
    <w:rsid w:val="009F7592"/>
    <w:rsid w:val="009F7CD4"/>
    <w:rsid w:val="00A01635"/>
    <w:rsid w:val="00A05714"/>
    <w:rsid w:val="00A06B4C"/>
    <w:rsid w:val="00A102CF"/>
    <w:rsid w:val="00A10464"/>
    <w:rsid w:val="00A11DD7"/>
    <w:rsid w:val="00A11F30"/>
    <w:rsid w:val="00A120F5"/>
    <w:rsid w:val="00A128D6"/>
    <w:rsid w:val="00A12CF6"/>
    <w:rsid w:val="00A148A4"/>
    <w:rsid w:val="00A149DC"/>
    <w:rsid w:val="00A14C89"/>
    <w:rsid w:val="00A16602"/>
    <w:rsid w:val="00A16BA5"/>
    <w:rsid w:val="00A17FA1"/>
    <w:rsid w:val="00A20474"/>
    <w:rsid w:val="00A23182"/>
    <w:rsid w:val="00A23D1E"/>
    <w:rsid w:val="00A24433"/>
    <w:rsid w:val="00A268EF"/>
    <w:rsid w:val="00A26B91"/>
    <w:rsid w:val="00A27AD7"/>
    <w:rsid w:val="00A3062B"/>
    <w:rsid w:val="00A32643"/>
    <w:rsid w:val="00A33E14"/>
    <w:rsid w:val="00A34385"/>
    <w:rsid w:val="00A361E7"/>
    <w:rsid w:val="00A36EF4"/>
    <w:rsid w:val="00A405E4"/>
    <w:rsid w:val="00A4069C"/>
    <w:rsid w:val="00A431CE"/>
    <w:rsid w:val="00A4397A"/>
    <w:rsid w:val="00A43AED"/>
    <w:rsid w:val="00A445A3"/>
    <w:rsid w:val="00A45DDD"/>
    <w:rsid w:val="00A50F8E"/>
    <w:rsid w:val="00A51D7C"/>
    <w:rsid w:val="00A546A8"/>
    <w:rsid w:val="00A54E80"/>
    <w:rsid w:val="00A567F2"/>
    <w:rsid w:val="00A569FB"/>
    <w:rsid w:val="00A56D59"/>
    <w:rsid w:val="00A57534"/>
    <w:rsid w:val="00A57560"/>
    <w:rsid w:val="00A57CE6"/>
    <w:rsid w:val="00A60530"/>
    <w:rsid w:val="00A6071E"/>
    <w:rsid w:val="00A60D77"/>
    <w:rsid w:val="00A60D7E"/>
    <w:rsid w:val="00A61563"/>
    <w:rsid w:val="00A6593C"/>
    <w:rsid w:val="00A67065"/>
    <w:rsid w:val="00A6708A"/>
    <w:rsid w:val="00A71392"/>
    <w:rsid w:val="00A71A38"/>
    <w:rsid w:val="00A728C1"/>
    <w:rsid w:val="00A729FB"/>
    <w:rsid w:val="00A74F42"/>
    <w:rsid w:val="00A74FA0"/>
    <w:rsid w:val="00A751DC"/>
    <w:rsid w:val="00A7541F"/>
    <w:rsid w:val="00A761F9"/>
    <w:rsid w:val="00A77585"/>
    <w:rsid w:val="00A77666"/>
    <w:rsid w:val="00A80FF0"/>
    <w:rsid w:val="00A8116A"/>
    <w:rsid w:val="00A8267F"/>
    <w:rsid w:val="00A835CB"/>
    <w:rsid w:val="00A87D97"/>
    <w:rsid w:val="00A90293"/>
    <w:rsid w:val="00A925DE"/>
    <w:rsid w:val="00A9281E"/>
    <w:rsid w:val="00A93A3D"/>
    <w:rsid w:val="00A96071"/>
    <w:rsid w:val="00A97D8B"/>
    <w:rsid w:val="00AA0530"/>
    <w:rsid w:val="00AA338B"/>
    <w:rsid w:val="00AA347D"/>
    <w:rsid w:val="00AA3C2E"/>
    <w:rsid w:val="00AA40F6"/>
    <w:rsid w:val="00AA4BA8"/>
    <w:rsid w:val="00AA593D"/>
    <w:rsid w:val="00AA6894"/>
    <w:rsid w:val="00AA7328"/>
    <w:rsid w:val="00AA7E35"/>
    <w:rsid w:val="00AA7E9D"/>
    <w:rsid w:val="00AB06F1"/>
    <w:rsid w:val="00AB0FAB"/>
    <w:rsid w:val="00AB106D"/>
    <w:rsid w:val="00AB1B57"/>
    <w:rsid w:val="00AB20AE"/>
    <w:rsid w:val="00AB2CA4"/>
    <w:rsid w:val="00AB3B87"/>
    <w:rsid w:val="00AB50D1"/>
    <w:rsid w:val="00AC18B8"/>
    <w:rsid w:val="00AC367C"/>
    <w:rsid w:val="00AC47B5"/>
    <w:rsid w:val="00AC6D66"/>
    <w:rsid w:val="00AC7700"/>
    <w:rsid w:val="00AD2259"/>
    <w:rsid w:val="00AD2975"/>
    <w:rsid w:val="00AD329C"/>
    <w:rsid w:val="00AD5AD9"/>
    <w:rsid w:val="00AD6DBD"/>
    <w:rsid w:val="00AD6F68"/>
    <w:rsid w:val="00AD72C4"/>
    <w:rsid w:val="00AE04C0"/>
    <w:rsid w:val="00AE0733"/>
    <w:rsid w:val="00AE0D9F"/>
    <w:rsid w:val="00AE1D6B"/>
    <w:rsid w:val="00AE3ABE"/>
    <w:rsid w:val="00AE4320"/>
    <w:rsid w:val="00AE4395"/>
    <w:rsid w:val="00AF03B7"/>
    <w:rsid w:val="00AF3660"/>
    <w:rsid w:val="00AF46CA"/>
    <w:rsid w:val="00AF48D5"/>
    <w:rsid w:val="00AF60E7"/>
    <w:rsid w:val="00AF63BD"/>
    <w:rsid w:val="00AF6B9A"/>
    <w:rsid w:val="00AF7183"/>
    <w:rsid w:val="00B02EC3"/>
    <w:rsid w:val="00B02ED4"/>
    <w:rsid w:val="00B03FD8"/>
    <w:rsid w:val="00B042BD"/>
    <w:rsid w:val="00B06D0A"/>
    <w:rsid w:val="00B1048A"/>
    <w:rsid w:val="00B10BE4"/>
    <w:rsid w:val="00B10C56"/>
    <w:rsid w:val="00B11888"/>
    <w:rsid w:val="00B11A18"/>
    <w:rsid w:val="00B14E6C"/>
    <w:rsid w:val="00B150EB"/>
    <w:rsid w:val="00B156BB"/>
    <w:rsid w:val="00B15814"/>
    <w:rsid w:val="00B1764E"/>
    <w:rsid w:val="00B2180F"/>
    <w:rsid w:val="00B21FAB"/>
    <w:rsid w:val="00B2386C"/>
    <w:rsid w:val="00B25A26"/>
    <w:rsid w:val="00B2783B"/>
    <w:rsid w:val="00B27CE0"/>
    <w:rsid w:val="00B30037"/>
    <w:rsid w:val="00B311A2"/>
    <w:rsid w:val="00B3170A"/>
    <w:rsid w:val="00B3180F"/>
    <w:rsid w:val="00B3213C"/>
    <w:rsid w:val="00B3225C"/>
    <w:rsid w:val="00B32DF6"/>
    <w:rsid w:val="00B33302"/>
    <w:rsid w:val="00B333D8"/>
    <w:rsid w:val="00B333EE"/>
    <w:rsid w:val="00B33C63"/>
    <w:rsid w:val="00B354A6"/>
    <w:rsid w:val="00B35F3F"/>
    <w:rsid w:val="00B367B1"/>
    <w:rsid w:val="00B37B20"/>
    <w:rsid w:val="00B40B49"/>
    <w:rsid w:val="00B419C7"/>
    <w:rsid w:val="00B41D69"/>
    <w:rsid w:val="00B42916"/>
    <w:rsid w:val="00B435EA"/>
    <w:rsid w:val="00B43650"/>
    <w:rsid w:val="00B43973"/>
    <w:rsid w:val="00B43E24"/>
    <w:rsid w:val="00B44E70"/>
    <w:rsid w:val="00B4626C"/>
    <w:rsid w:val="00B46AD1"/>
    <w:rsid w:val="00B523C1"/>
    <w:rsid w:val="00B52DE6"/>
    <w:rsid w:val="00B53FBA"/>
    <w:rsid w:val="00B54A5D"/>
    <w:rsid w:val="00B54F1D"/>
    <w:rsid w:val="00B57EC8"/>
    <w:rsid w:val="00B62C69"/>
    <w:rsid w:val="00B650FD"/>
    <w:rsid w:val="00B6542B"/>
    <w:rsid w:val="00B65FA9"/>
    <w:rsid w:val="00B70F32"/>
    <w:rsid w:val="00B72071"/>
    <w:rsid w:val="00B7399C"/>
    <w:rsid w:val="00B74F09"/>
    <w:rsid w:val="00B77063"/>
    <w:rsid w:val="00B77896"/>
    <w:rsid w:val="00B80F9A"/>
    <w:rsid w:val="00B8154E"/>
    <w:rsid w:val="00B8161F"/>
    <w:rsid w:val="00B81C97"/>
    <w:rsid w:val="00B829CC"/>
    <w:rsid w:val="00B844CD"/>
    <w:rsid w:val="00B84799"/>
    <w:rsid w:val="00B85180"/>
    <w:rsid w:val="00B86E9E"/>
    <w:rsid w:val="00B878CA"/>
    <w:rsid w:val="00B90CDA"/>
    <w:rsid w:val="00B90D5B"/>
    <w:rsid w:val="00B91242"/>
    <w:rsid w:val="00B91C27"/>
    <w:rsid w:val="00B94459"/>
    <w:rsid w:val="00B94476"/>
    <w:rsid w:val="00B9537C"/>
    <w:rsid w:val="00B9579C"/>
    <w:rsid w:val="00B974BE"/>
    <w:rsid w:val="00B97BB7"/>
    <w:rsid w:val="00B97F3E"/>
    <w:rsid w:val="00BA01FF"/>
    <w:rsid w:val="00BA1656"/>
    <w:rsid w:val="00BA2047"/>
    <w:rsid w:val="00BA360D"/>
    <w:rsid w:val="00BA55AB"/>
    <w:rsid w:val="00BA686C"/>
    <w:rsid w:val="00BB04D3"/>
    <w:rsid w:val="00BB1A86"/>
    <w:rsid w:val="00BB47D8"/>
    <w:rsid w:val="00BB5F42"/>
    <w:rsid w:val="00BB697D"/>
    <w:rsid w:val="00BB6CD9"/>
    <w:rsid w:val="00BB6CEB"/>
    <w:rsid w:val="00BB7308"/>
    <w:rsid w:val="00BB7FBC"/>
    <w:rsid w:val="00BC040B"/>
    <w:rsid w:val="00BC1478"/>
    <w:rsid w:val="00BC265D"/>
    <w:rsid w:val="00BC26D9"/>
    <w:rsid w:val="00BC4E26"/>
    <w:rsid w:val="00BC553C"/>
    <w:rsid w:val="00BD1360"/>
    <w:rsid w:val="00BD18BE"/>
    <w:rsid w:val="00BD3925"/>
    <w:rsid w:val="00BD48E7"/>
    <w:rsid w:val="00BD4C03"/>
    <w:rsid w:val="00BD56CE"/>
    <w:rsid w:val="00BD5FB0"/>
    <w:rsid w:val="00BD6FA2"/>
    <w:rsid w:val="00BE036F"/>
    <w:rsid w:val="00BE141A"/>
    <w:rsid w:val="00BE147C"/>
    <w:rsid w:val="00BE5344"/>
    <w:rsid w:val="00BE6548"/>
    <w:rsid w:val="00BE7ED4"/>
    <w:rsid w:val="00BF349F"/>
    <w:rsid w:val="00BF37B7"/>
    <w:rsid w:val="00BF49EF"/>
    <w:rsid w:val="00BF5849"/>
    <w:rsid w:val="00BF5A2B"/>
    <w:rsid w:val="00C02587"/>
    <w:rsid w:val="00C04F42"/>
    <w:rsid w:val="00C07888"/>
    <w:rsid w:val="00C079DD"/>
    <w:rsid w:val="00C10887"/>
    <w:rsid w:val="00C11C25"/>
    <w:rsid w:val="00C125B5"/>
    <w:rsid w:val="00C128AF"/>
    <w:rsid w:val="00C1431D"/>
    <w:rsid w:val="00C150B9"/>
    <w:rsid w:val="00C15B2B"/>
    <w:rsid w:val="00C169B1"/>
    <w:rsid w:val="00C16CF0"/>
    <w:rsid w:val="00C2122B"/>
    <w:rsid w:val="00C22737"/>
    <w:rsid w:val="00C22CF3"/>
    <w:rsid w:val="00C23395"/>
    <w:rsid w:val="00C238A2"/>
    <w:rsid w:val="00C24D11"/>
    <w:rsid w:val="00C252BA"/>
    <w:rsid w:val="00C27714"/>
    <w:rsid w:val="00C300B9"/>
    <w:rsid w:val="00C30A8A"/>
    <w:rsid w:val="00C30CC4"/>
    <w:rsid w:val="00C32088"/>
    <w:rsid w:val="00C32F62"/>
    <w:rsid w:val="00C332F0"/>
    <w:rsid w:val="00C33681"/>
    <w:rsid w:val="00C35225"/>
    <w:rsid w:val="00C363F7"/>
    <w:rsid w:val="00C37D5E"/>
    <w:rsid w:val="00C402BC"/>
    <w:rsid w:val="00C40A54"/>
    <w:rsid w:val="00C40BE4"/>
    <w:rsid w:val="00C41727"/>
    <w:rsid w:val="00C4342C"/>
    <w:rsid w:val="00C43542"/>
    <w:rsid w:val="00C43D8E"/>
    <w:rsid w:val="00C43F88"/>
    <w:rsid w:val="00C4418D"/>
    <w:rsid w:val="00C452AF"/>
    <w:rsid w:val="00C453FC"/>
    <w:rsid w:val="00C45E94"/>
    <w:rsid w:val="00C503CC"/>
    <w:rsid w:val="00C520BC"/>
    <w:rsid w:val="00C52171"/>
    <w:rsid w:val="00C52D0B"/>
    <w:rsid w:val="00C532BC"/>
    <w:rsid w:val="00C546A5"/>
    <w:rsid w:val="00C5699C"/>
    <w:rsid w:val="00C57B69"/>
    <w:rsid w:val="00C602D1"/>
    <w:rsid w:val="00C60538"/>
    <w:rsid w:val="00C62B51"/>
    <w:rsid w:val="00C65864"/>
    <w:rsid w:val="00C66509"/>
    <w:rsid w:val="00C66DFB"/>
    <w:rsid w:val="00C671AA"/>
    <w:rsid w:val="00C67E20"/>
    <w:rsid w:val="00C70171"/>
    <w:rsid w:val="00C7040D"/>
    <w:rsid w:val="00C70676"/>
    <w:rsid w:val="00C7143F"/>
    <w:rsid w:val="00C733EA"/>
    <w:rsid w:val="00C761BD"/>
    <w:rsid w:val="00C76666"/>
    <w:rsid w:val="00C7718F"/>
    <w:rsid w:val="00C815BC"/>
    <w:rsid w:val="00C83CE0"/>
    <w:rsid w:val="00C84CE0"/>
    <w:rsid w:val="00C90CFA"/>
    <w:rsid w:val="00C91928"/>
    <w:rsid w:val="00C92C86"/>
    <w:rsid w:val="00C935C2"/>
    <w:rsid w:val="00C94037"/>
    <w:rsid w:val="00C962C2"/>
    <w:rsid w:val="00C96604"/>
    <w:rsid w:val="00C97469"/>
    <w:rsid w:val="00C979DB"/>
    <w:rsid w:val="00C97DDF"/>
    <w:rsid w:val="00CA1165"/>
    <w:rsid w:val="00CA2049"/>
    <w:rsid w:val="00CA3E3A"/>
    <w:rsid w:val="00CA570F"/>
    <w:rsid w:val="00CA7C8A"/>
    <w:rsid w:val="00CB3454"/>
    <w:rsid w:val="00CB43E8"/>
    <w:rsid w:val="00CB5DA6"/>
    <w:rsid w:val="00CB6F84"/>
    <w:rsid w:val="00CC0817"/>
    <w:rsid w:val="00CC0C9B"/>
    <w:rsid w:val="00CC14E0"/>
    <w:rsid w:val="00CC16A1"/>
    <w:rsid w:val="00CC248A"/>
    <w:rsid w:val="00CC2667"/>
    <w:rsid w:val="00CC27CC"/>
    <w:rsid w:val="00CC39E4"/>
    <w:rsid w:val="00CC5F0E"/>
    <w:rsid w:val="00CC73A7"/>
    <w:rsid w:val="00CD074B"/>
    <w:rsid w:val="00CD1A7F"/>
    <w:rsid w:val="00CD25DA"/>
    <w:rsid w:val="00CD39A1"/>
    <w:rsid w:val="00CD39CB"/>
    <w:rsid w:val="00CD3FD0"/>
    <w:rsid w:val="00CD47F1"/>
    <w:rsid w:val="00CD4AA2"/>
    <w:rsid w:val="00CD6BB9"/>
    <w:rsid w:val="00CD6C7E"/>
    <w:rsid w:val="00CD7E3F"/>
    <w:rsid w:val="00CE14DD"/>
    <w:rsid w:val="00CE1F21"/>
    <w:rsid w:val="00CE2A5D"/>
    <w:rsid w:val="00CE2E27"/>
    <w:rsid w:val="00CE3C25"/>
    <w:rsid w:val="00CE4009"/>
    <w:rsid w:val="00CE47D2"/>
    <w:rsid w:val="00CE5824"/>
    <w:rsid w:val="00CF2DEC"/>
    <w:rsid w:val="00CF3C41"/>
    <w:rsid w:val="00CF5295"/>
    <w:rsid w:val="00CF620D"/>
    <w:rsid w:val="00CF7334"/>
    <w:rsid w:val="00D002B1"/>
    <w:rsid w:val="00D00907"/>
    <w:rsid w:val="00D0095C"/>
    <w:rsid w:val="00D01C66"/>
    <w:rsid w:val="00D02788"/>
    <w:rsid w:val="00D02A4C"/>
    <w:rsid w:val="00D04653"/>
    <w:rsid w:val="00D06F51"/>
    <w:rsid w:val="00D11C49"/>
    <w:rsid w:val="00D1380C"/>
    <w:rsid w:val="00D150B1"/>
    <w:rsid w:val="00D1627A"/>
    <w:rsid w:val="00D16F7E"/>
    <w:rsid w:val="00D21886"/>
    <w:rsid w:val="00D22AE0"/>
    <w:rsid w:val="00D24D89"/>
    <w:rsid w:val="00D25DF6"/>
    <w:rsid w:val="00D2656F"/>
    <w:rsid w:val="00D27BB9"/>
    <w:rsid w:val="00D3059A"/>
    <w:rsid w:val="00D3068C"/>
    <w:rsid w:val="00D30894"/>
    <w:rsid w:val="00D314EA"/>
    <w:rsid w:val="00D362D6"/>
    <w:rsid w:val="00D37083"/>
    <w:rsid w:val="00D372C5"/>
    <w:rsid w:val="00D374F1"/>
    <w:rsid w:val="00D413C9"/>
    <w:rsid w:val="00D41A57"/>
    <w:rsid w:val="00D41A81"/>
    <w:rsid w:val="00D42368"/>
    <w:rsid w:val="00D44516"/>
    <w:rsid w:val="00D44E38"/>
    <w:rsid w:val="00D46165"/>
    <w:rsid w:val="00D471BF"/>
    <w:rsid w:val="00D47D68"/>
    <w:rsid w:val="00D50F5A"/>
    <w:rsid w:val="00D51F0F"/>
    <w:rsid w:val="00D52C49"/>
    <w:rsid w:val="00D53723"/>
    <w:rsid w:val="00D53B2C"/>
    <w:rsid w:val="00D54676"/>
    <w:rsid w:val="00D54A05"/>
    <w:rsid w:val="00D57B05"/>
    <w:rsid w:val="00D6142B"/>
    <w:rsid w:val="00D6176C"/>
    <w:rsid w:val="00D61C56"/>
    <w:rsid w:val="00D6397E"/>
    <w:rsid w:val="00D63B20"/>
    <w:rsid w:val="00D71245"/>
    <w:rsid w:val="00D76E08"/>
    <w:rsid w:val="00D76F13"/>
    <w:rsid w:val="00D7733A"/>
    <w:rsid w:val="00D779F6"/>
    <w:rsid w:val="00D81A8F"/>
    <w:rsid w:val="00D83688"/>
    <w:rsid w:val="00D846AE"/>
    <w:rsid w:val="00D86C22"/>
    <w:rsid w:val="00D87A13"/>
    <w:rsid w:val="00D87FFD"/>
    <w:rsid w:val="00D90BB1"/>
    <w:rsid w:val="00D91AD8"/>
    <w:rsid w:val="00D92FF9"/>
    <w:rsid w:val="00D93EB1"/>
    <w:rsid w:val="00D950E2"/>
    <w:rsid w:val="00D9549D"/>
    <w:rsid w:val="00D95F58"/>
    <w:rsid w:val="00D97C40"/>
    <w:rsid w:val="00DA3622"/>
    <w:rsid w:val="00DA3941"/>
    <w:rsid w:val="00DB4119"/>
    <w:rsid w:val="00DB4AF4"/>
    <w:rsid w:val="00DB61C6"/>
    <w:rsid w:val="00DB6F8C"/>
    <w:rsid w:val="00DB7BAD"/>
    <w:rsid w:val="00DB7DBC"/>
    <w:rsid w:val="00DC00F2"/>
    <w:rsid w:val="00DC01E2"/>
    <w:rsid w:val="00DC2D38"/>
    <w:rsid w:val="00DC3B17"/>
    <w:rsid w:val="00DC3C0B"/>
    <w:rsid w:val="00DC4C71"/>
    <w:rsid w:val="00DC61A4"/>
    <w:rsid w:val="00DC63E5"/>
    <w:rsid w:val="00DD0C03"/>
    <w:rsid w:val="00DD0D9F"/>
    <w:rsid w:val="00DD1066"/>
    <w:rsid w:val="00DD12E4"/>
    <w:rsid w:val="00DD1860"/>
    <w:rsid w:val="00DD1A42"/>
    <w:rsid w:val="00DD1BAF"/>
    <w:rsid w:val="00DD7752"/>
    <w:rsid w:val="00DE0142"/>
    <w:rsid w:val="00DE1A9D"/>
    <w:rsid w:val="00DE1E64"/>
    <w:rsid w:val="00DE3AB0"/>
    <w:rsid w:val="00DE453B"/>
    <w:rsid w:val="00DE47DE"/>
    <w:rsid w:val="00DE4AE6"/>
    <w:rsid w:val="00DE51CA"/>
    <w:rsid w:val="00DE5DE3"/>
    <w:rsid w:val="00DE65B4"/>
    <w:rsid w:val="00DE6F03"/>
    <w:rsid w:val="00DE6F55"/>
    <w:rsid w:val="00DF1898"/>
    <w:rsid w:val="00DF1A5E"/>
    <w:rsid w:val="00DF3C2E"/>
    <w:rsid w:val="00DF44F2"/>
    <w:rsid w:val="00DF4F01"/>
    <w:rsid w:val="00DF546F"/>
    <w:rsid w:val="00DF5764"/>
    <w:rsid w:val="00DF6A61"/>
    <w:rsid w:val="00DF6AE7"/>
    <w:rsid w:val="00DF7F2F"/>
    <w:rsid w:val="00E019E1"/>
    <w:rsid w:val="00E02388"/>
    <w:rsid w:val="00E03651"/>
    <w:rsid w:val="00E06C7D"/>
    <w:rsid w:val="00E07BA4"/>
    <w:rsid w:val="00E07D60"/>
    <w:rsid w:val="00E10B7B"/>
    <w:rsid w:val="00E11C5A"/>
    <w:rsid w:val="00E127C4"/>
    <w:rsid w:val="00E132E4"/>
    <w:rsid w:val="00E13444"/>
    <w:rsid w:val="00E15060"/>
    <w:rsid w:val="00E16A4F"/>
    <w:rsid w:val="00E16B8B"/>
    <w:rsid w:val="00E1720E"/>
    <w:rsid w:val="00E2121F"/>
    <w:rsid w:val="00E216EA"/>
    <w:rsid w:val="00E24DBD"/>
    <w:rsid w:val="00E25DB7"/>
    <w:rsid w:val="00E26A14"/>
    <w:rsid w:val="00E3072C"/>
    <w:rsid w:val="00E30BBB"/>
    <w:rsid w:val="00E310DD"/>
    <w:rsid w:val="00E3292E"/>
    <w:rsid w:val="00E32D25"/>
    <w:rsid w:val="00E35124"/>
    <w:rsid w:val="00E36218"/>
    <w:rsid w:val="00E362C0"/>
    <w:rsid w:val="00E41EB2"/>
    <w:rsid w:val="00E4230C"/>
    <w:rsid w:val="00E42AE4"/>
    <w:rsid w:val="00E43FAB"/>
    <w:rsid w:val="00E442BB"/>
    <w:rsid w:val="00E4442E"/>
    <w:rsid w:val="00E46EB7"/>
    <w:rsid w:val="00E47025"/>
    <w:rsid w:val="00E50D4D"/>
    <w:rsid w:val="00E53A39"/>
    <w:rsid w:val="00E544D7"/>
    <w:rsid w:val="00E54E24"/>
    <w:rsid w:val="00E557AD"/>
    <w:rsid w:val="00E5752D"/>
    <w:rsid w:val="00E6036C"/>
    <w:rsid w:val="00E61132"/>
    <w:rsid w:val="00E61F12"/>
    <w:rsid w:val="00E61F83"/>
    <w:rsid w:val="00E632DF"/>
    <w:rsid w:val="00E64EF6"/>
    <w:rsid w:val="00E662B8"/>
    <w:rsid w:val="00E667C2"/>
    <w:rsid w:val="00E70D65"/>
    <w:rsid w:val="00E7270E"/>
    <w:rsid w:val="00E729E2"/>
    <w:rsid w:val="00E74943"/>
    <w:rsid w:val="00E74FF6"/>
    <w:rsid w:val="00E7523D"/>
    <w:rsid w:val="00E7585D"/>
    <w:rsid w:val="00E75E15"/>
    <w:rsid w:val="00E767F2"/>
    <w:rsid w:val="00E82443"/>
    <w:rsid w:val="00E8281D"/>
    <w:rsid w:val="00E828D7"/>
    <w:rsid w:val="00E82B0C"/>
    <w:rsid w:val="00E8490F"/>
    <w:rsid w:val="00E86E49"/>
    <w:rsid w:val="00E91550"/>
    <w:rsid w:val="00E92260"/>
    <w:rsid w:val="00E92F73"/>
    <w:rsid w:val="00E9591B"/>
    <w:rsid w:val="00EA1DF8"/>
    <w:rsid w:val="00EA29A0"/>
    <w:rsid w:val="00EA338C"/>
    <w:rsid w:val="00EA5ECB"/>
    <w:rsid w:val="00EA796F"/>
    <w:rsid w:val="00EB0B79"/>
    <w:rsid w:val="00EB30AB"/>
    <w:rsid w:val="00EB6C57"/>
    <w:rsid w:val="00EC1AB5"/>
    <w:rsid w:val="00EC1B1E"/>
    <w:rsid w:val="00EC1F28"/>
    <w:rsid w:val="00EC2ADE"/>
    <w:rsid w:val="00EC3882"/>
    <w:rsid w:val="00EC4678"/>
    <w:rsid w:val="00EC673D"/>
    <w:rsid w:val="00ED0202"/>
    <w:rsid w:val="00ED0955"/>
    <w:rsid w:val="00ED1193"/>
    <w:rsid w:val="00ED1719"/>
    <w:rsid w:val="00ED2657"/>
    <w:rsid w:val="00ED287E"/>
    <w:rsid w:val="00ED34C1"/>
    <w:rsid w:val="00ED5C6A"/>
    <w:rsid w:val="00EE29BE"/>
    <w:rsid w:val="00EE29C9"/>
    <w:rsid w:val="00EE2B78"/>
    <w:rsid w:val="00EE474D"/>
    <w:rsid w:val="00EE5C47"/>
    <w:rsid w:val="00EE6D78"/>
    <w:rsid w:val="00EE7FFE"/>
    <w:rsid w:val="00EF04A0"/>
    <w:rsid w:val="00EF21FB"/>
    <w:rsid w:val="00EF3419"/>
    <w:rsid w:val="00EF5895"/>
    <w:rsid w:val="00EF627C"/>
    <w:rsid w:val="00EF66AE"/>
    <w:rsid w:val="00EF7602"/>
    <w:rsid w:val="00F0071C"/>
    <w:rsid w:val="00F03880"/>
    <w:rsid w:val="00F0715F"/>
    <w:rsid w:val="00F07446"/>
    <w:rsid w:val="00F1099A"/>
    <w:rsid w:val="00F109AF"/>
    <w:rsid w:val="00F10B38"/>
    <w:rsid w:val="00F10B75"/>
    <w:rsid w:val="00F117B0"/>
    <w:rsid w:val="00F120AD"/>
    <w:rsid w:val="00F13FAF"/>
    <w:rsid w:val="00F143CA"/>
    <w:rsid w:val="00F15394"/>
    <w:rsid w:val="00F15BF2"/>
    <w:rsid w:val="00F16D30"/>
    <w:rsid w:val="00F2245B"/>
    <w:rsid w:val="00F22CCD"/>
    <w:rsid w:val="00F24F98"/>
    <w:rsid w:val="00F27C2B"/>
    <w:rsid w:val="00F30FA9"/>
    <w:rsid w:val="00F3228B"/>
    <w:rsid w:val="00F33120"/>
    <w:rsid w:val="00F34943"/>
    <w:rsid w:val="00F368B9"/>
    <w:rsid w:val="00F40705"/>
    <w:rsid w:val="00F42894"/>
    <w:rsid w:val="00F42C2D"/>
    <w:rsid w:val="00F434E5"/>
    <w:rsid w:val="00F4434E"/>
    <w:rsid w:val="00F45918"/>
    <w:rsid w:val="00F47BFA"/>
    <w:rsid w:val="00F51C70"/>
    <w:rsid w:val="00F52A11"/>
    <w:rsid w:val="00F549ED"/>
    <w:rsid w:val="00F54D68"/>
    <w:rsid w:val="00F54EAD"/>
    <w:rsid w:val="00F54F60"/>
    <w:rsid w:val="00F61217"/>
    <w:rsid w:val="00F61C6F"/>
    <w:rsid w:val="00F62291"/>
    <w:rsid w:val="00F635F3"/>
    <w:rsid w:val="00F642A0"/>
    <w:rsid w:val="00F6490F"/>
    <w:rsid w:val="00F667B8"/>
    <w:rsid w:val="00F71D7E"/>
    <w:rsid w:val="00F7292C"/>
    <w:rsid w:val="00F73C3C"/>
    <w:rsid w:val="00F73D42"/>
    <w:rsid w:val="00F75586"/>
    <w:rsid w:val="00F75C3B"/>
    <w:rsid w:val="00F77008"/>
    <w:rsid w:val="00F77740"/>
    <w:rsid w:val="00F8027A"/>
    <w:rsid w:val="00F819D3"/>
    <w:rsid w:val="00F8321C"/>
    <w:rsid w:val="00F8388D"/>
    <w:rsid w:val="00F84D35"/>
    <w:rsid w:val="00F868E5"/>
    <w:rsid w:val="00F86C14"/>
    <w:rsid w:val="00F901C8"/>
    <w:rsid w:val="00F91B99"/>
    <w:rsid w:val="00F93561"/>
    <w:rsid w:val="00F95B8E"/>
    <w:rsid w:val="00F960C0"/>
    <w:rsid w:val="00F979FB"/>
    <w:rsid w:val="00FA1099"/>
    <w:rsid w:val="00FA11AC"/>
    <w:rsid w:val="00FA1B11"/>
    <w:rsid w:val="00FA1B9B"/>
    <w:rsid w:val="00FA1F09"/>
    <w:rsid w:val="00FA5C38"/>
    <w:rsid w:val="00FA650D"/>
    <w:rsid w:val="00FA664C"/>
    <w:rsid w:val="00FA756C"/>
    <w:rsid w:val="00FB0BA2"/>
    <w:rsid w:val="00FB0C1D"/>
    <w:rsid w:val="00FB1966"/>
    <w:rsid w:val="00FB3DE8"/>
    <w:rsid w:val="00FB43A8"/>
    <w:rsid w:val="00FC246F"/>
    <w:rsid w:val="00FC29ED"/>
    <w:rsid w:val="00FC3E3C"/>
    <w:rsid w:val="00FC7B32"/>
    <w:rsid w:val="00FD0409"/>
    <w:rsid w:val="00FD2B21"/>
    <w:rsid w:val="00FD31EB"/>
    <w:rsid w:val="00FD3D76"/>
    <w:rsid w:val="00FD3F18"/>
    <w:rsid w:val="00FD4045"/>
    <w:rsid w:val="00FD422F"/>
    <w:rsid w:val="00FD49A1"/>
    <w:rsid w:val="00FD5CCF"/>
    <w:rsid w:val="00FD658F"/>
    <w:rsid w:val="00FE0372"/>
    <w:rsid w:val="00FE1ED3"/>
    <w:rsid w:val="00FE642A"/>
    <w:rsid w:val="00FE694B"/>
    <w:rsid w:val="00FE74E5"/>
    <w:rsid w:val="00FF0FC9"/>
    <w:rsid w:val="00FF1357"/>
    <w:rsid w:val="00FF225F"/>
    <w:rsid w:val="00FF26E2"/>
    <w:rsid w:val="00FF3167"/>
    <w:rsid w:val="00FF35D4"/>
    <w:rsid w:val="00FF6D02"/>
    <w:rsid w:val="00FF6EAE"/>
    <w:rsid w:val="00FF7012"/>
    <w:rsid w:val="00FF7E29"/>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5C637"/>
  <w15:chartTrackingRefBased/>
  <w15:docId w15:val="{18A2EA52-314B-4EE1-BE4A-77B441C80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872F52"/>
    <w:pPr>
      <w:spacing w:line="276" w:lineRule="auto"/>
      <w:ind w:firstLine="357"/>
      <w:contextualSpacing/>
    </w:pPr>
    <w:rPr>
      <w:rFonts w:ascii="Times New Roman" w:hAnsi="Times New Roman"/>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LKTitre1">
    <w:name w:val="LK_Titre_1"/>
    <w:basedOn w:val="Normal"/>
    <w:next w:val="LKTexte0"/>
    <w:qFormat/>
    <w:rsid w:val="00872F52"/>
    <w:pPr>
      <w:pBdr>
        <w:top w:val="double" w:sz="4" w:space="1" w:color="auto"/>
        <w:left w:val="single" w:sz="4" w:space="4" w:color="auto"/>
      </w:pBdr>
      <w:spacing w:before="320" w:after="120" w:line="240" w:lineRule="auto"/>
      <w:ind w:firstLine="0"/>
      <w:contextualSpacing w:val="0"/>
      <w:outlineLvl w:val="0"/>
    </w:pPr>
    <w:rPr>
      <w:b/>
      <w:caps/>
      <w:sz w:val="32"/>
      <w:szCs w:val="28"/>
    </w:rPr>
  </w:style>
  <w:style w:type="paragraph" w:styleId="Paragraphedeliste">
    <w:name w:val="List Paragraph"/>
    <w:basedOn w:val="Normal"/>
    <w:uiPriority w:val="34"/>
    <w:qFormat/>
    <w:rsid w:val="00872F52"/>
    <w:pPr>
      <w:ind w:left="720"/>
    </w:pPr>
  </w:style>
  <w:style w:type="paragraph" w:customStyle="1" w:styleId="LKListe1">
    <w:name w:val="LK_Liste_1"/>
    <w:basedOn w:val="LKTexte0"/>
    <w:qFormat/>
    <w:rsid w:val="00872F52"/>
    <w:pPr>
      <w:numPr>
        <w:numId w:val="43"/>
      </w:numPr>
      <w:spacing w:before="240" w:after="120" w:line="240" w:lineRule="auto"/>
      <w:contextualSpacing w:val="0"/>
      <w:outlineLvl w:val="1"/>
    </w:pPr>
    <w:rPr>
      <w:b/>
      <w:caps/>
      <w:color w:val="7030A0"/>
      <w:sz w:val="28"/>
    </w:rPr>
  </w:style>
  <w:style w:type="paragraph" w:customStyle="1" w:styleId="LKListe2">
    <w:name w:val="LK_Liste_2"/>
    <w:qFormat/>
    <w:rsid w:val="00872F52"/>
    <w:pPr>
      <w:numPr>
        <w:ilvl w:val="1"/>
        <w:numId w:val="43"/>
      </w:numPr>
      <w:spacing w:line="240" w:lineRule="auto"/>
      <w:outlineLvl w:val="2"/>
    </w:pPr>
    <w:rPr>
      <w:rFonts w:ascii="Times New Roman" w:hAnsi="Times New Roman"/>
      <w:smallCaps/>
      <w:color w:val="9148C8"/>
      <w:sz w:val="28"/>
      <w:szCs w:val="28"/>
    </w:rPr>
  </w:style>
  <w:style w:type="paragraph" w:customStyle="1" w:styleId="LKListe3">
    <w:name w:val="LK_Liste_3"/>
    <w:basedOn w:val="LKListe1"/>
    <w:qFormat/>
    <w:rsid w:val="00872F52"/>
    <w:pPr>
      <w:numPr>
        <w:ilvl w:val="2"/>
      </w:numPr>
      <w:spacing w:before="0" w:after="0"/>
      <w:outlineLvl w:val="3"/>
    </w:pPr>
    <w:rPr>
      <w:b w:val="0"/>
      <w:caps w:val="0"/>
      <w:smallCaps/>
      <w:sz w:val="24"/>
      <w:szCs w:val="28"/>
    </w:rPr>
  </w:style>
  <w:style w:type="paragraph" w:customStyle="1" w:styleId="LKListe4">
    <w:name w:val="LK_Liste_4"/>
    <w:basedOn w:val="Paragraphedeliste"/>
    <w:qFormat/>
    <w:rsid w:val="00872F52"/>
    <w:pPr>
      <w:numPr>
        <w:ilvl w:val="3"/>
        <w:numId w:val="43"/>
      </w:numPr>
      <w:spacing w:line="240" w:lineRule="auto"/>
      <w:jc w:val="both"/>
      <w:outlineLvl w:val="4"/>
    </w:pPr>
    <w:rPr>
      <w:color w:val="7030A0"/>
      <w:sz w:val="22"/>
    </w:rPr>
  </w:style>
  <w:style w:type="paragraph" w:customStyle="1" w:styleId="DMNormal">
    <w:name w:val="DM_Normal"/>
    <w:basedOn w:val="Normal"/>
    <w:link w:val="DMNormalCar"/>
    <w:autoRedefine/>
    <w:qFormat/>
    <w:rsid w:val="00872F52"/>
    <w:pPr>
      <w:spacing w:line="240" w:lineRule="auto"/>
      <w:ind w:firstLine="0"/>
      <w:contextualSpacing w:val="0"/>
      <w:jc w:val="both"/>
    </w:pPr>
    <w:rPr>
      <w:rFonts w:eastAsia="Calibri" w:cs="Times New Roman"/>
      <w:color w:val="FF0000"/>
      <w:sz w:val="22"/>
      <w:szCs w:val="24"/>
    </w:rPr>
  </w:style>
  <w:style w:type="character" w:customStyle="1" w:styleId="DMNormalCar">
    <w:name w:val="DM_Normal Car"/>
    <w:basedOn w:val="Policepardfaut"/>
    <w:link w:val="DMNormal"/>
    <w:rsid w:val="00872F52"/>
    <w:rPr>
      <w:rFonts w:ascii="Times New Roman" w:eastAsia="Calibri" w:hAnsi="Times New Roman" w:cs="Times New Roman"/>
      <w:color w:val="FF0000"/>
      <w:szCs w:val="24"/>
    </w:rPr>
  </w:style>
  <w:style w:type="paragraph" w:customStyle="1" w:styleId="LKCitation">
    <w:name w:val="LK_Citation"/>
    <w:basedOn w:val="Normal"/>
    <w:qFormat/>
    <w:rsid w:val="00872F52"/>
    <w:pPr>
      <w:suppressLineNumbers/>
      <w:spacing w:before="80" w:after="80" w:line="240" w:lineRule="auto"/>
      <w:ind w:firstLine="0"/>
      <w:jc w:val="both"/>
    </w:pPr>
    <w:rPr>
      <w:sz w:val="22"/>
    </w:rPr>
  </w:style>
  <w:style w:type="paragraph" w:customStyle="1" w:styleId="LKExemple">
    <w:name w:val="LK_Exemple"/>
    <w:basedOn w:val="LKTexte0"/>
    <w:next w:val="Normal"/>
    <w:qFormat/>
    <w:rsid w:val="00872F52"/>
    <w:pPr>
      <w:spacing w:line="240" w:lineRule="auto"/>
      <w:ind w:left="4536" w:firstLine="0"/>
    </w:pPr>
    <w:rPr>
      <w:color w:val="0070C0"/>
      <w:sz w:val="22"/>
    </w:rPr>
  </w:style>
  <w:style w:type="table" w:styleId="Grilledutableau">
    <w:name w:val="Table Grid"/>
    <w:basedOn w:val="TableauNormal"/>
    <w:uiPriority w:val="39"/>
    <w:rsid w:val="00872F5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872F52"/>
    <w:pPr>
      <w:tabs>
        <w:tab w:val="center" w:pos="4536"/>
        <w:tab w:val="right" w:pos="9072"/>
      </w:tabs>
    </w:pPr>
  </w:style>
  <w:style w:type="character" w:customStyle="1" w:styleId="En-tteCar">
    <w:name w:val="En-tête Car"/>
    <w:basedOn w:val="Policepardfaut"/>
    <w:link w:val="En-tte"/>
    <w:uiPriority w:val="99"/>
    <w:rsid w:val="00872F52"/>
    <w:rPr>
      <w:rFonts w:ascii="Times New Roman" w:hAnsi="Times New Roman"/>
      <w:sz w:val="24"/>
    </w:rPr>
  </w:style>
  <w:style w:type="paragraph" w:styleId="Pieddepage">
    <w:name w:val="footer"/>
    <w:basedOn w:val="Normal"/>
    <w:link w:val="PieddepageCar"/>
    <w:uiPriority w:val="99"/>
    <w:unhideWhenUsed/>
    <w:rsid w:val="00872F52"/>
    <w:pPr>
      <w:tabs>
        <w:tab w:val="center" w:pos="4536"/>
        <w:tab w:val="right" w:pos="9072"/>
      </w:tabs>
    </w:pPr>
    <w:rPr>
      <w:sz w:val="20"/>
    </w:rPr>
  </w:style>
  <w:style w:type="character" w:customStyle="1" w:styleId="PieddepageCar">
    <w:name w:val="Pied de page Car"/>
    <w:basedOn w:val="Policepardfaut"/>
    <w:link w:val="Pieddepage"/>
    <w:uiPriority w:val="99"/>
    <w:rsid w:val="00872F52"/>
    <w:rPr>
      <w:rFonts w:ascii="Times New Roman" w:hAnsi="Times New Roman"/>
      <w:sz w:val="20"/>
    </w:rPr>
  </w:style>
  <w:style w:type="paragraph" w:customStyle="1" w:styleId="LKTexte0">
    <w:name w:val="LK_Texte_0"/>
    <w:basedOn w:val="Normal"/>
    <w:qFormat/>
    <w:rsid w:val="0055576A"/>
    <w:pPr>
      <w:jc w:val="both"/>
    </w:pPr>
    <w:rPr>
      <w:color w:val="000000" w:themeColor="text1"/>
    </w:rPr>
  </w:style>
  <w:style w:type="paragraph" w:customStyle="1" w:styleId="LKPuce1">
    <w:name w:val="LK_Puce_1"/>
    <w:basedOn w:val="LKTexte0"/>
    <w:qFormat/>
    <w:rsid w:val="00872F52"/>
    <w:pPr>
      <w:numPr>
        <w:numId w:val="44"/>
      </w:numPr>
      <w:spacing w:before="240"/>
      <w:contextualSpacing w:val="0"/>
    </w:pPr>
  </w:style>
  <w:style w:type="paragraph" w:customStyle="1" w:styleId="LKTitre2">
    <w:name w:val="LK_Titre_2"/>
    <w:basedOn w:val="LKTexte0"/>
    <w:next w:val="LKTexte0"/>
    <w:qFormat/>
    <w:rsid w:val="00872F52"/>
    <w:pPr>
      <w:suppressLineNumbers/>
      <w:spacing w:before="120" w:line="240" w:lineRule="auto"/>
      <w:ind w:left="3969" w:firstLine="0"/>
      <w:jc w:val="right"/>
      <w:outlineLvl w:val="1"/>
    </w:pPr>
    <w:rPr>
      <w:b/>
      <w:bCs/>
      <w:szCs w:val="28"/>
    </w:rPr>
  </w:style>
  <w:style w:type="paragraph" w:styleId="Explorateurdedocuments">
    <w:name w:val="Document Map"/>
    <w:basedOn w:val="Normal"/>
    <w:link w:val="ExplorateurdedocumentsCar"/>
    <w:uiPriority w:val="99"/>
    <w:semiHidden/>
    <w:unhideWhenUsed/>
    <w:rsid w:val="00872F52"/>
    <w:rPr>
      <w:rFonts w:ascii="Helvetica" w:hAnsi="Helvetica"/>
      <w:szCs w:val="24"/>
    </w:rPr>
  </w:style>
  <w:style w:type="character" w:customStyle="1" w:styleId="ExplorateurdedocumentsCar">
    <w:name w:val="Explorateur de documents Car"/>
    <w:basedOn w:val="Policepardfaut"/>
    <w:link w:val="Explorateurdedocuments"/>
    <w:uiPriority w:val="99"/>
    <w:semiHidden/>
    <w:rsid w:val="00872F52"/>
    <w:rPr>
      <w:rFonts w:ascii="Helvetica" w:hAnsi="Helvetica"/>
      <w:sz w:val="24"/>
      <w:szCs w:val="24"/>
    </w:rPr>
  </w:style>
  <w:style w:type="paragraph" w:styleId="Citationintense">
    <w:name w:val="Intense Quote"/>
    <w:basedOn w:val="Normal"/>
    <w:next w:val="Normal"/>
    <w:link w:val="CitationintenseCar"/>
    <w:uiPriority w:val="30"/>
    <w:qFormat/>
    <w:rsid w:val="00872F5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872F52"/>
    <w:rPr>
      <w:rFonts w:ascii="Times New Roman" w:hAnsi="Times New Roman"/>
      <w:i/>
      <w:iCs/>
      <w:color w:val="5B9BD5" w:themeColor="accent1"/>
      <w:sz w:val="24"/>
    </w:rPr>
  </w:style>
  <w:style w:type="paragraph" w:customStyle="1" w:styleId="LKArgumentTexte">
    <w:name w:val="LK_Argument_Texte"/>
    <w:basedOn w:val="LKTexte0"/>
    <w:qFormat/>
    <w:rsid w:val="00872F52"/>
    <w:pPr>
      <w:spacing w:line="240" w:lineRule="auto"/>
      <w:ind w:left="851" w:right="851" w:firstLine="0"/>
    </w:pPr>
    <w:rPr>
      <w:color w:val="538135"/>
      <w:sz w:val="22"/>
    </w:rPr>
  </w:style>
  <w:style w:type="paragraph" w:styleId="Notedebasdepage">
    <w:name w:val="footnote text"/>
    <w:basedOn w:val="Normal"/>
    <w:link w:val="NotedebasdepageCar"/>
    <w:uiPriority w:val="99"/>
    <w:unhideWhenUsed/>
    <w:rsid w:val="00872F52"/>
    <w:rPr>
      <w:sz w:val="20"/>
      <w:szCs w:val="24"/>
    </w:rPr>
  </w:style>
  <w:style w:type="character" w:customStyle="1" w:styleId="NotedebasdepageCar">
    <w:name w:val="Note de bas de page Car"/>
    <w:basedOn w:val="Policepardfaut"/>
    <w:link w:val="Notedebasdepage"/>
    <w:uiPriority w:val="99"/>
    <w:rsid w:val="00872F52"/>
    <w:rPr>
      <w:rFonts w:ascii="Times New Roman" w:hAnsi="Times New Roman"/>
      <w:sz w:val="20"/>
      <w:szCs w:val="24"/>
    </w:rPr>
  </w:style>
  <w:style w:type="character" w:styleId="Appelnotedebasdep">
    <w:name w:val="footnote reference"/>
    <w:basedOn w:val="Policepardfaut"/>
    <w:uiPriority w:val="99"/>
    <w:unhideWhenUsed/>
    <w:rsid w:val="00872F52"/>
    <w:rPr>
      <w:vertAlign w:val="superscript"/>
    </w:rPr>
  </w:style>
  <w:style w:type="character" w:styleId="Textedelespacerserv">
    <w:name w:val="Placeholder Text"/>
    <w:basedOn w:val="Policepardfaut"/>
    <w:uiPriority w:val="99"/>
    <w:semiHidden/>
    <w:rsid w:val="00872F52"/>
    <w:rPr>
      <w:color w:val="808080"/>
    </w:rPr>
  </w:style>
  <w:style w:type="paragraph" w:customStyle="1" w:styleId="LKTransition">
    <w:name w:val="LK_Transition"/>
    <w:basedOn w:val="LKTexte0"/>
    <w:qFormat/>
    <w:rsid w:val="00872F52"/>
    <w:pPr>
      <w:pBdr>
        <w:left w:val="single" w:sz="4" w:space="4" w:color="auto"/>
      </w:pBdr>
      <w:spacing w:line="240" w:lineRule="auto"/>
      <w:ind w:firstLine="0"/>
    </w:pPr>
    <w:rPr>
      <w:bCs/>
      <w:color w:val="833C0B"/>
      <w:sz w:val="22"/>
      <w:szCs w:val="24"/>
    </w:rPr>
  </w:style>
  <w:style w:type="paragraph" w:customStyle="1" w:styleId="LKArgumentTitre">
    <w:name w:val="LK_Argument_Titre"/>
    <w:basedOn w:val="LKArgumentTexte"/>
    <w:qFormat/>
    <w:rsid w:val="00872F52"/>
    <w:pPr>
      <w:keepNext/>
      <w:numPr>
        <w:numId w:val="37"/>
      </w:numPr>
      <w:suppressLineNumbers/>
      <w:spacing w:before="320" w:after="240"/>
      <w:jc w:val="center"/>
      <w:outlineLvl w:val="0"/>
    </w:pPr>
    <w:rPr>
      <w:b/>
      <w:color w:val="000000" w:themeColor="text1"/>
      <w:sz w:val="24"/>
    </w:rPr>
  </w:style>
  <w:style w:type="paragraph" w:styleId="Rvision">
    <w:name w:val="Revision"/>
    <w:hidden/>
    <w:uiPriority w:val="99"/>
    <w:semiHidden/>
    <w:rsid w:val="00436783"/>
    <w:pPr>
      <w:spacing w:line="240" w:lineRule="auto"/>
    </w:pPr>
    <w:rPr>
      <w:rFonts w:ascii="Times New Roman" w:hAnsi="Times New Roman"/>
      <w:sz w:val="24"/>
    </w:rPr>
  </w:style>
  <w:style w:type="paragraph" w:styleId="TM1">
    <w:name w:val="toc 1"/>
    <w:basedOn w:val="Normal"/>
    <w:next w:val="Normal"/>
    <w:autoRedefine/>
    <w:uiPriority w:val="39"/>
    <w:unhideWhenUsed/>
    <w:rsid w:val="00872F52"/>
    <w:pPr>
      <w:spacing w:before="120"/>
    </w:pPr>
    <w:rPr>
      <w:rFonts w:asciiTheme="minorHAnsi" w:hAnsiTheme="minorHAnsi"/>
      <w:b/>
      <w:caps/>
    </w:rPr>
  </w:style>
  <w:style w:type="paragraph" w:styleId="TM2">
    <w:name w:val="toc 2"/>
    <w:basedOn w:val="Normal"/>
    <w:next w:val="Normal"/>
    <w:autoRedefine/>
    <w:uiPriority w:val="39"/>
    <w:unhideWhenUsed/>
    <w:rsid w:val="00872F52"/>
    <w:pPr>
      <w:ind w:left="240"/>
    </w:pPr>
    <w:rPr>
      <w:rFonts w:asciiTheme="minorHAnsi" w:hAnsiTheme="minorHAnsi"/>
      <w:smallCaps/>
      <w:color w:val="1F3864" w:themeColor="accent5" w:themeShade="80"/>
    </w:rPr>
  </w:style>
  <w:style w:type="paragraph" w:styleId="TM3">
    <w:name w:val="toc 3"/>
    <w:basedOn w:val="Normal"/>
    <w:next w:val="Normal"/>
    <w:autoRedefine/>
    <w:uiPriority w:val="39"/>
    <w:unhideWhenUsed/>
    <w:rsid w:val="00872F52"/>
    <w:pPr>
      <w:ind w:left="480"/>
    </w:pPr>
    <w:rPr>
      <w:rFonts w:asciiTheme="minorHAnsi" w:hAnsiTheme="minorHAnsi"/>
      <w:i/>
      <w:iCs/>
      <w:smallCaps/>
      <w:color w:val="1F4E79" w:themeColor="accent1" w:themeShade="80"/>
    </w:rPr>
  </w:style>
  <w:style w:type="paragraph" w:styleId="TM4">
    <w:name w:val="toc 4"/>
    <w:basedOn w:val="Normal"/>
    <w:next w:val="Normal"/>
    <w:autoRedefine/>
    <w:uiPriority w:val="39"/>
    <w:unhideWhenUsed/>
    <w:rsid w:val="00872F52"/>
    <w:pPr>
      <w:ind w:left="720"/>
    </w:pPr>
    <w:rPr>
      <w:rFonts w:asciiTheme="minorHAnsi" w:hAnsiTheme="minorHAnsi"/>
      <w:smallCaps/>
      <w:color w:val="385623" w:themeColor="accent6" w:themeShade="80"/>
      <w:sz w:val="20"/>
      <w:szCs w:val="18"/>
    </w:rPr>
  </w:style>
  <w:style w:type="paragraph" w:styleId="TM5">
    <w:name w:val="toc 5"/>
    <w:basedOn w:val="Normal"/>
    <w:next w:val="Normal"/>
    <w:autoRedefine/>
    <w:uiPriority w:val="39"/>
    <w:unhideWhenUsed/>
    <w:rsid w:val="00872F52"/>
    <w:pPr>
      <w:ind w:left="960"/>
    </w:pPr>
    <w:rPr>
      <w:rFonts w:asciiTheme="minorHAnsi" w:hAnsiTheme="minorHAnsi"/>
      <w:color w:val="538135" w:themeColor="accent6" w:themeShade="BF"/>
      <w:sz w:val="18"/>
      <w:szCs w:val="18"/>
    </w:rPr>
  </w:style>
  <w:style w:type="paragraph" w:styleId="TM6">
    <w:name w:val="toc 6"/>
    <w:basedOn w:val="Normal"/>
    <w:next w:val="Normal"/>
    <w:autoRedefine/>
    <w:uiPriority w:val="39"/>
    <w:unhideWhenUsed/>
    <w:rsid w:val="00872F52"/>
    <w:pPr>
      <w:ind w:left="1200"/>
    </w:pPr>
    <w:rPr>
      <w:rFonts w:asciiTheme="minorHAnsi" w:hAnsiTheme="minorHAnsi"/>
      <w:color w:val="538135" w:themeColor="accent6" w:themeShade="BF"/>
      <w:sz w:val="18"/>
      <w:szCs w:val="18"/>
    </w:rPr>
  </w:style>
  <w:style w:type="paragraph" w:styleId="TM7">
    <w:name w:val="toc 7"/>
    <w:basedOn w:val="Normal"/>
    <w:next w:val="Normal"/>
    <w:autoRedefine/>
    <w:uiPriority w:val="39"/>
    <w:unhideWhenUsed/>
    <w:rsid w:val="00872F52"/>
    <w:pPr>
      <w:ind w:left="1440"/>
    </w:pPr>
    <w:rPr>
      <w:rFonts w:asciiTheme="minorHAnsi" w:hAnsiTheme="minorHAnsi"/>
      <w:color w:val="538135" w:themeColor="accent6" w:themeShade="BF"/>
      <w:sz w:val="18"/>
      <w:szCs w:val="18"/>
    </w:rPr>
  </w:style>
  <w:style w:type="paragraph" w:styleId="TM8">
    <w:name w:val="toc 8"/>
    <w:basedOn w:val="Normal"/>
    <w:next w:val="Normal"/>
    <w:autoRedefine/>
    <w:uiPriority w:val="39"/>
    <w:unhideWhenUsed/>
    <w:rsid w:val="00872F52"/>
    <w:pPr>
      <w:jc w:val="both"/>
    </w:pPr>
    <w:rPr>
      <w:rFonts w:asciiTheme="minorHAnsi" w:hAnsiTheme="minorHAnsi"/>
      <w:color w:val="833C0B"/>
      <w:sz w:val="16"/>
      <w:szCs w:val="18"/>
    </w:rPr>
  </w:style>
  <w:style w:type="paragraph" w:styleId="TM9">
    <w:name w:val="toc 9"/>
    <w:basedOn w:val="Normal"/>
    <w:next w:val="Normal"/>
    <w:autoRedefine/>
    <w:uiPriority w:val="39"/>
    <w:unhideWhenUsed/>
    <w:rsid w:val="00872F52"/>
    <w:pPr>
      <w:jc w:val="both"/>
    </w:pPr>
    <w:rPr>
      <w:rFonts w:asciiTheme="minorHAnsi" w:hAnsiTheme="minorHAnsi"/>
      <w:sz w:val="16"/>
      <w:szCs w:val="18"/>
    </w:rPr>
  </w:style>
  <w:style w:type="paragraph" w:customStyle="1" w:styleId="LKListe5">
    <w:name w:val="LK_Liste_5"/>
    <w:basedOn w:val="Paragraphedeliste"/>
    <w:qFormat/>
    <w:rsid w:val="00872F52"/>
    <w:pPr>
      <w:numPr>
        <w:ilvl w:val="4"/>
        <w:numId w:val="43"/>
      </w:numPr>
      <w:spacing w:line="240" w:lineRule="auto"/>
      <w:outlineLvl w:val="5"/>
    </w:pPr>
    <w:rPr>
      <w:color w:val="7030A0"/>
      <w:sz w:val="22"/>
    </w:rPr>
  </w:style>
  <w:style w:type="paragraph" w:customStyle="1" w:styleId="LKListe6">
    <w:name w:val="LK_Liste_6"/>
    <w:basedOn w:val="LKListe5"/>
    <w:qFormat/>
    <w:rsid w:val="00872F52"/>
    <w:pPr>
      <w:numPr>
        <w:ilvl w:val="5"/>
      </w:numPr>
      <w:outlineLvl w:val="6"/>
    </w:pPr>
  </w:style>
  <w:style w:type="numbering" w:customStyle="1" w:styleId="PHSTYLELISTEOUV1">
    <w:name w:val="PH_STYLE_LISTE_OUV_1"/>
    <w:uiPriority w:val="99"/>
    <w:rsid w:val="00872F52"/>
    <w:pPr>
      <w:numPr>
        <w:numId w:val="31"/>
      </w:numPr>
    </w:pPr>
  </w:style>
  <w:style w:type="character" w:customStyle="1" w:styleId="LKCitationCaractre">
    <w:name w:val="LK_Citation_Caractère"/>
    <w:basedOn w:val="Policepardfaut"/>
    <w:uiPriority w:val="1"/>
    <w:qFormat/>
    <w:rsid w:val="00872F52"/>
    <w:rPr>
      <w:b w:val="0"/>
      <w:i/>
      <w:color w:val="C45911"/>
    </w:rPr>
  </w:style>
  <w:style w:type="character" w:customStyle="1" w:styleId="LKExempleCaractre">
    <w:name w:val="LK_Exemple_Caractère"/>
    <w:basedOn w:val="Policepardfaut"/>
    <w:uiPriority w:val="1"/>
    <w:qFormat/>
    <w:rsid w:val="00872F52"/>
    <w:rPr>
      <w:color w:val="0070C0"/>
    </w:rPr>
  </w:style>
  <w:style w:type="character" w:customStyle="1" w:styleId="LKTexteCaractre">
    <w:name w:val="LK_Texte_Caractère"/>
    <w:basedOn w:val="Policepardfaut"/>
    <w:uiPriority w:val="1"/>
    <w:qFormat/>
    <w:rsid w:val="00872F52"/>
  </w:style>
  <w:style w:type="character" w:customStyle="1" w:styleId="LKTransitionCaractre">
    <w:name w:val="LK_Transition_Caractère"/>
    <w:basedOn w:val="Policepardfaut"/>
    <w:uiPriority w:val="1"/>
    <w:qFormat/>
    <w:rsid w:val="00872F52"/>
    <w:rPr>
      <w:b/>
      <w:color w:val="833C0B"/>
    </w:rPr>
  </w:style>
  <w:style w:type="character" w:customStyle="1" w:styleId="LKTexteArgument">
    <w:name w:val="LK_Texte_Argument"/>
    <w:basedOn w:val="Policepardfaut"/>
    <w:uiPriority w:val="1"/>
    <w:qFormat/>
    <w:rsid w:val="00872F52"/>
    <w:rPr>
      <w:color w:val="538135"/>
    </w:rPr>
  </w:style>
  <w:style w:type="paragraph" w:customStyle="1" w:styleId="LKTransitionResume">
    <w:name w:val="LK_Transition_Resume"/>
    <w:basedOn w:val="LKTransition"/>
    <w:qFormat/>
    <w:rsid w:val="00872F52"/>
    <w:pPr>
      <w:pBdr>
        <w:left w:val="none" w:sz="0" w:space="0" w:color="auto"/>
      </w:pBdr>
      <w:ind w:left="1134" w:right="1134"/>
    </w:pPr>
    <w:rPr>
      <w:color w:val="002060"/>
      <w:sz w:val="18"/>
    </w:rPr>
  </w:style>
  <w:style w:type="character" w:customStyle="1" w:styleId="LKTexteTsn2">
    <w:name w:val="LK_Texte_Tsn_2"/>
    <w:basedOn w:val="Policepardfaut"/>
    <w:uiPriority w:val="1"/>
    <w:qFormat/>
    <w:rsid w:val="00872F52"/>
    <w:rPr>
      <w:color w:val="ED7D31" w:themeColor="accent2"/>
    </w:rPr>
  </w:style>
  <w:style w:type="character" w:customStyle="1" w:styleId="LKTexteImportant">
    <w:name w:val="LK_Texte_Important"/>
    <w:basedOn w:val="Policepardfaut"/>
    <w:uiPriority w:val="1"/>
    <w:qFormat/>
    <w:rsid w:val="00872F52"/>
    <w:rPr>
      <w:color w:val="FF0000"/>
    </w:rPr>
  </w:style>
  <w:style w:type="character" w:styleId="Numrodeligne">
    <w:name w:val="line number"/>
    <w:basedOn w:val="Policepardfaut"/>
    <w:uiPriority w:val="99"/>
    <w:semiHidden/>
    <w:unhideWhenUsed/>
    <w:rsid w:val="00872F52"/>
  </w:style>
  <w:style w:type="paragraph" w:customStyle="1" w:styleId="LKCommTexte">
    <w:name w:val="LK_Comm_Texte"/>
    <w:basedOn w:val="LKTexte0"/>
    <w:qFormat/>
    <w:rsid w:val="00872F52"/>
    <w:pPr>
      <w:spacing w:line="240" w:lineRule="auto"/>
      <w:ind w:left="851" w:right="851" w:firstLine="0"/>
    </w:pPr>
    <w:rPr>
      <w:rFonts w:cs="Times New Roman (Corps CS)"/>
      <w:color w:val="0070C0"/>
      <w:sz w:val="18"/>
    </w:rPr>
  </w:style>
  <w:style w:type="character" w:customStyle="1" w:styleId="LKTexteDefinition">
    <w:name w:val="LK_Texte_Definition"/>
    <w:basedOn w:val="LKTexteCaractre"/>
    <w:uiPriority w:val="1"/>
    <w:qFormat/>
    <w:rsid w:val="00872F52"/>
    <w:rPr>
      <w:i/>
      <w:iCs/>
      <w:color w:val="942092"/>
      <w:szCs w:val="21"/>
      <w:u w:color="000000" w:themeColor="text1"/>
    </w:rPr>
  </w:style>
  <w:style w:type="character" w:customStyle="1" w:styleId="LKTextePolycop">
    <w:name w:val="LK_Texte_Polycop"/>
    <w:basedOn w:val="Policepardfaut"/>
    <w:uiPriority w:val="1"/>
    <w:qFormat/>
    <w:rsid w:val="00872F52"/>
    <w:rPr>
      <w:color w:val="FFFFFF" w:themeColor="background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05811">
      <w:bodyDiv w:val="1"/>
      <w:marLeft w:val="0"/>
      <w:marRight w:val="0"/>
      <w:marTop w:val="0"/>
      <w:marBottom w:val="0"/>
      <w:divBdr>
        <w:top w:val="none" w:sz="0" w:space="0" w:color="auto"/>
        <w:left w:val="none" w:sz="0" w:space="0" w:color="auto"/>
        <w:bottom w:val="none" w:sz="0" w:space="0" w:color="auto"/>
        <w:right w:val="none" w:sz="0" w:space="0" w:color="auto"/>
      </w:divBdr>
    </w:div>
    <w:div w:id="448622449">
      <w:bodyDiv w:val="1"/>
      <w:marLeft w:val="0"/>
      <w:marRight w:val="0"/>
      <w:marTop w:val="0"/>
      <w:marBottom w:val="0"/>
      <w:divBdr>
        <w:top w:val="none" w:sz="0" w:space="0" w:color="auto"/>
        <w:left w:val="none" w:sz="0" w:space="0" w:color="auto"/>
        <w:bottom w:val="none" w:sz="0" w:space="0" w:color="auto"/>
        <w:right w:val="none" w:sz="0" w:space="0" w:color="auto"/>
      </w:divBdr>
    </w:div>
    <w:div w:id="749351519">
      <w:bodyDiv w:val="1"/>
      <w:marLeft w:val="0"/>
      <w:marRight w:val="0"/>
      <w:marTop w:val="0"/>
      <w:marBottom w:val="0"/>
      <w:divBdr>
        <w:top w:val="none" w:sz="0" w:space="0" w:color="auto"/>
        <w:left w:val="none" w:sz="0" w:space="0" w:color="auto"/>
        <w:bottom w:val="none" w:sz="0" w:space="0" w:color="auto"/>
        <w:right w:val="none" w:sz="0" w:space="0" w:color="auto"/>
      </w:divBdr>
    </w:div>
    <w:div w:id="814637809">
      <w:bodyDiv w:val="1"/>
      <w:marLeft w:val="0"/>
      <w:marRight w:val="0"/>
      <w:marTop w:val="0"/>
      <w:marBottom w:val="0"/>
      <w:divBdr>
        <w:top w:val="none" w:sz="0" w:space="0" w:color="auto"/>
        <w:left w:val="none" w:sz="0" w:space="0" w:color="auto"/>
        <w:bottom w:val="none" w:sz="0" w:space="0" w:color="auto"/>
        <w:right w:val="none" w:sz="0" w:space="0" w:color="auto"/>
      </w:divBdr>
    </w:div>
    <w:div w:id="911424046">
      <w:bodyDiv w:val="1"/>
      <w:marLeft w:val="0"/>
      <w:marRight w:val="0"/>
      <w:marTop w:val="0"/>
      <w:marBottom w:val="0"/>
      <w:divBdr>
        <w:top w:val="none" w:sz="0" w:space="0" w:color="auto"/>
        <w:left w:val="none" w:sz="0" w:space="0" w:color="auto"/>
        <w:bottom w:val="none" w:sz="0" w:space="0" w:color="auto"/>
        <w:right w:val="none" w:sz="0" w:space="0" w:color="auto"/>
      </w:divBdr>
    </w:div>
    <w:div w:id="1052269244">
      <w:bodyDiv w:val="1"/>
      <w:marLeft w:val="0"/>
      <w:marRight w:val="0"/>
      <w:marTop w:val="0"/>
      <w:marBottom w:val="0"/>
      <w:divBdr>
        <w:top w:val="none" w:sz="0" w:space="0" w:color="auto"/>
        <w:left w:val="none" w:sz="0" w:space="0" w:color="auto"/>
        <w:bottom w:val="none" w:sz="0" w:space="0" w:color="auto"/>
        <w:right w:val="none" w:sz="0" w:space="0" w:color="auto"/>
      </w:divBdr>
    </w:div>
    <w:div w:id="1265383876">
      <w:bodyDiv w:val="1"/>
      <w:marLeft w:val="0"/>
      <w:marRight w:val="0"/>
      <w:marTop w:val="0"/>
      <w:marBottom w:val="0"/>
      <w:divBdr>
        <w:top w:val="none" w:sz="0" w:space="0" w:color="auto"/>
        <w:left w:val="none" w:sz="0" w:space="0" w:color="auto"/>
        <w:bottom w:val="none" w:sz="0" w:space="0" w:color="auto"/>
        <w:right w:val="none" w:sz="0" w:space="0" w:color="auto"/>
      </w:divBdr>
    </w:div>
    <w:div w:id="1488743789">
      <w:bodyDiv w:val="1"/>
      <w:marLeft w:val="0"/>
      <w:marRight w:val="0"/>
      <w:marTop w:val="0"/>
      <w:marBottom w:val="0"/>
      <w:divBdr>
        <w:top w:val="none" w:sz="0" w:space="0" w:color="auto"/>
        <w:left w:val="none" w:sz="0" w:space="0" w:color="auto"/>
        <w:bottom w:val="none" w:sz="0" w:space="0" w:color="auto"/>
        <w:right w:val="none" w:sz="0" w:space="0" w:color="auto"/>
      </w:divBdr>
    </w:div>
    <w:div w:id="1673096261">
      <w:bodyDiv w:val="1"/>
      <w:marLeft w:val="0"/>
      <w:marRight w:val="0"/>
      <w:marTop w:val="0"/>
      <w:marBottom w:val="0"/>
      <w:divBdr>
        <w:top w:val="none" w:sz="0" w:space="0" w:color="auto"/>
        <w:left w:val="none" w:sz="0" w:space="0" w:color="auto"/>
        <w:bottom w:val="none" w:sz="0" w:space="0" w:color="auto"/>
        <w:right w:val="none" w:sz="0" w:space="0" w:color="auto"/>
      </w:divBdr>
    </w:div>
    <w:div w:id="1727029010">
      <w:bodyDiv w:val="1"/>
      <w:marLeft w:val="0"/>
      <w:marRight w:val="0"/>
      <w:marTop w:val="0"/>
      <w:marBottom w:val="0"/>
      <w:divBdr>
        <w:top w:val="none" w:sz="0" w:space="0" w:color="auto"/>
        <w:left w:val="none" w:sz="0" w:space="0" w:color="auto"/>
        <w:bottom w:val="none" w:sz="0" w:space="0" w:color="auto"/>
        <w:right w:val="none" w:sz="0" w:space="0" w:color="auto"/>
      </w:divBdr>
    </w:div>
    <w:div w:id="1790473258">
      <w:bodyDiv w:val="1"/>
      <w:marLeft w:val="0"/>
      <w:marRight w:val="0"/>
      <w:marTop w:val="0"/>
      <w:marBottom w:val="0"/>
      <w:divBdr>
        <w:top w:val="none" w:sz="0" w:space="0" w:color="auto"/>
        <w:left w:val="none" w:sz="0" w:space="0" w:color="auto"/>
        <w:bottom w:val="none" w:sz="0" w:space="0" w:color="auto"/>
        <w:right w:val="none" w:sz="0" w:space="0" w:color="auto"/>
      </w:divBdr>
    </w:div>
    <w:div w:id="1843809481">
      <w:bodyDiv w:val="1"/>
      <w:marLeft w:val="0"/>
      <w:marRight w:val="0"/>
      <w:marTop w:val="0"/>
      <w:marBottom w:val="0"/>
      <w:divBdr>
        <w:top w:val="none" w:sz="0" w:space="0" w:color="auto"/>
        <w:left w:val="none" w:sz="0" w:space="0" w:color="auto"/>
        <w:bottom w:val="none" w:sz="0" w:space="0" w:color="auto"/>
        <w:right w:val="none" w:sz="0" w:space="0" w:color="auto"/>
      </w:divBdr>
    </w:div>
    <w:div w:id="2063794253">
      <w:bodyDiv w:val="1"/>
      <w:marLeft w:val="0"/>
      <w:marRight w:val="0"/>
      <w:marTop w:val="0"/>
      <w:marBottom w:val="0"/>
      <w:divBdr>
        <w:top w:val="none" w:sz="0" w:space="0" w:color="auto"/>
        <w:left w:val="none" w:sz="0" w:space="0" w:color="auto"/>
        <w:bottom w:val="none" w:sz="0" w:space="0" w:color="auto"/>
        <w:right w:val="none" w:sz="0" w:space="0" w:color="auto"/>
      </w:divBdr>
    </w:div>
    <w:div w:id="2120755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h\Documents\Mod&#232;les%20Office%20personnalis&#233;s\Modele_Texte_Partager.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8FDA8-C982-8B4B-8FEC-9840DA70C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Modele_Texte_Partager</Template>
  <TotalTime>0</TotalTime>
  <Pages>1</Pages>
  <Words>380</Words>
  <Characters>1864</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Fiche</vt:lpstr>
    </vt:vector>
  </TitlesOfParts>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dc:title>
  <dc:subject/>
  <dc:creator>Paul HAMEL</dc:creator>
  <cp:keywords/>
  <dc:description/>
  <cp:lastModifiedBy>Paul HAMEL</cp:lastModifiedBy>
  <cp:revision>4</cp:revision>
  <cp:lastPrinted>2026-01-09T21:12:00Z</cp:lastPrinted>
  <dcterms:created xsi:type="dcterms:W3CDTF">2026-01-09T19:10:00Z</dcterms:created>
  <dcterms:modified xsi:type="dcterms:W3CDTF">2026-01-09T21:12:00Z</dcterms:modified>
</cp:coreProperties>
</file>